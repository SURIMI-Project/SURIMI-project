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Content>
        <w:p w14:paraId="32906FCE" w14:textId="77777777" w:rsidR="00934318" w:rsidRDefault="00934318" w:rsidP="00FB4C3B"/>
        <w:p w14:paraId="6A1E006F" w14:textId="77777777" w:rsidR="005B14BA" w:rsidRDefault="005B14BA" w:rsidP="00FB4C3B"/>
        <w:p w14:paraId="1C0390EC" w14:textId="77777777" w:rsidR="005B14BA" w:rsidRDefault="005B14BA" w:rsidP="00FB4C3B"/>
        <w:p w14:paraId="4FDB651B" w14:textId="77777777" w:rsidR="005B14BA" w:rsidRDefault="005B14BA" w:rsidP="00FB4C3B"/>
        <w:p w14:paraId="2EC29F91" w14:textId="77777777" w:rsidR="005B14BA" w:rsidRDefault="005B14BA" w:rsidP="00FB4C3B"/>
        <w:p w14:paraId="7B704095" w14:textId="77777777" w:rsidR="005B14BA" w:rsidRDefault="005B14BA" w:rsidP="00FB4C3B"/>
        <w:p w14:paraId="1C6A9C34" w14:textId="77777777" w:rsidR="005B14BA" w:rsidRDefault="005B14BA" w:rsidP="00FB4C3B"/>
        <w:p w14:paraId="40F724F9" w14:textId="77777777" w:rsidR="005B14BA" w:rsidRDefault="005B14BA" w:rsidP="00FB4C3B"/>
        <w:p w14:paraId="64523321" w14:textId="77777777" w:rsidR="005B14BA" w:rsidRDefault="005B14BA" w:rsidP="00FB4C3B"/>
        <w:p w14:paraId="40806E8D" w14:textId="77777777" w:rsidR="005B14BA" w:rsidRDefault="005B14BA" w:rsidP="00FB4C3B"/>
        <w:p w14:paraId="1A1DF0D7" w14:textId="77777777" w:rsidR="005B14BA" w:rsidRDefault="005B14BA" w:rsidP="005B14BA">
          <w:pPr>
            <w:pStyle w:val="Title"/>
          </w:pPr>
          <w:r>
            <w:t>Product flow value-chain model</w:t>
          </w:r>
        </w:p>
        <w:p w14:paraId="09AD24E0" w14:textId="76528658" w:rsidR="005B14BA" w:rsidRPr="005B14BA" w:rsidRDefault="00B32B13" w:rsidP="005B14BA">
          <w:pPr>
            <w:rPr>
              <w:rFonts w:asciiTheme="minorHAnsi" w:hAnsiTheme="minorHAnsi" w:cstheme="minorHAnsi"/>
              <w:color w:val="FFFFFF" w:themeColor="background1"/>
            </w:rPr>
          </w:pPr>
          <w:r>
            <w:rPr>
              <w:rFonts w:asciiTheme="minorHAnsi" w:hAnsiTheme="minorHAnsi" w:cstheme="minorHAnsi"/>
              <w:color w:val="FFFFFF" w:themeColor="background1"/>
            </w:rPr>
            <w:t xml:space="preserve">Deliverable Number: </w:t>
          </w:r>
          <w:r w:rsidR="005B14BA">
            <w:rPr>
              <w:rFonts w:asciiTheme="minorHAnsi" w:hAnsiTheme="minorHAnsi" w:cstheme="minorHAnsi"/>
              <w:color w:val="FFFFFF" w:themeColor="background1"/>
            </w:rPr>
            <w:t>D3.2</w:t>
          </w:r>
        </w:p>
        <w:p w14:paraId="526C64C3" w14:textId="77777777" w:rsidR="005B14BA" w:rsidRPr="001428A2" w:rsidRDefault="005B14BA" w:rsidP="005B14BA">
          <w:pPr>
            <w:rPr>
              <w:lang w:val="en-US"/>
            </w:rPr>
          </w:pPr>
        </w:p>
        <w:p w14:paraId="2362804E" w14:textId="02E141C7" w:rsidR="005B14BA" w:rsidRPr="007D5274" w:rsidRDefault="005B14BA" w:rsidP="005B14BA">
          <w:pPr>
            <w:pStyle w:val="Subtitle"/>
          </w:pPr>
          <w:r>
            <w:t>31 October 2026 | Final Version</w:t>
          </w:r>
        </w:p>
        <w:p w14:paraId="14E106A8" w14:textId="16A51BE1" w:rsidR="005B14BA" w:rsidRPr="007D5274" w:rsidRDefault="005B14BA" w:rsidP="005B14BA">
          <w:pPr>
            <w:pStyle w:val="Subtitle"/>
            <w:rPr>
              <w:rStyle w:val="SubtleEmphasis"/>
            </w:rPr>
          </w:pPr>
          <w:r>
            <w:rPr>
              <w:rStyle w:val="SubtleEmphasis"/>
            </w:rPr>
            <w:t>Jeroen Steenbeek</w:t>
          </w:r>
        </w:p>
        <w:p w14:paraId="17C9181A" w14:textId="77777777" w:rsidR="005B14BA" w:rsidRPr="00E51F58" w:rsidRDefault="005B14BA" w:rsidP="005B14BA">
          <w:pPr>
            <w:pStyle w:val="Subtitle"/>
            <w:rPr>
              <w:b/>
              <w:bCs/>
            </w:rPr>
          </w:pPr>
          <w:r>
            <w:rPr>
              <w:b/>
              <w:bCs/>
            </w:rPr>
            <w:t>Public</w:t>
          </w:r>
        </w:p>
        <w:p w14:paraId="18AE5259" w14:textId="77777777" w:rsidR="00A67A6C" w:rsidRDefault="00934318" w:rsidP="00FB4C3B">
          <w:r>
            <w:br w:type="page"/>
          </w:r>
        </w:p>
      </w:sdtContent>
    </w:sdt>
    <w:p w14:paraId="7299DCF2" w14:textId="77777777" w:rsidR="00066330" w:rsidRPr="00066330" w:rsidRDefault="00215EC9" w:rsidP="00FB4C3B">
      <w:pPr>
        <w:pStyle w:val="Heading1"/>
      </w:pPr>
      <w:bookmarkStart w:id="0" w:name="_Toc244271940"/>
      <w:r>
        <w:lastRenderedPageBreak/>
        <w:t>DOCUMENT INFORMATION</w:t>
      </w:r>
      <w:bookmarkEnd w:id="0"/>
    </w:p>
    <w:p w14:paraId="13BE2E19"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062926B8"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01FB2411" w14:textId="77777777" w:rsidR="00066330" w:rsidRPr="00066330" w:rsidRDefault="00066330" w:rsidP="00020573">
            <w:r w:rsidRPr="00066330">
              <w:t>Grant Agreement</w:t>
            </w:r>
          </w:p>
        </w:tc>
        <w:tc>
          <w:tcPr>
            <w:tcW w:w="6611" w:type="dxa"/>
            <w:vAlign w:val="center"/>
            <w:hideMark/>
          </w:tcPr>
          <w:p w14:paraId="1AA34F62"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4B54D397"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3BF093A" w14:textId="77777777" w:rsidR="00066330" w:rsidRPr="00066330" w:rsidRDefault="00066330" w:rsidP="00020573">
            <w:r w:rsidRPr="00066330">
              <w:t>Project Acronym</w:t>
            </w:r>
          </w:p>
        </w:tc>
        <w:tc>
          <w:tcPr>
            <w:tcW w:w="6611" w:type="dxa"/>
            <w:hideMark/>
          </w:tcPr>
          <w:p w14:paraId="02D1F29B"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28D66778"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04612F0" w14:textId="77777777" w:rsidR="00066330" w:rsidRPr="00066330" w:rsidRDefault="00066330" w:rsidP="00020573">
            <w:r w:rsidRPr="00066330">
              <w:t>Project Title</w:t>
            </w:r>
          </w:p>
        </w:tc>
        <w:tc>
          <w:tcPr>
            <w:tcW w:w="6611" w:type="dxa"/>
          </w:tcPr>
          <w:p w14:paraId="6B514BD0"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327B1266"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44C38A4" w14:textId="77777777" w:rsidR="008D6EF0" w:rsidRPr="00066330" w:rsidRDefault="008D6EF0" w:rsidP="00020573">
            <w:r w:rsidRPr="00066330">
              <w:t>Deliverable Number</w:t>
            </w:r>
          </w:p>
        </w:tc>
        <w:tc>
          <w:tcPr>
            <w:tcW w:w="6611" w:type="dxa"/>
            <w:hideMark/>
          </w:tcPr>
          <w:p w14:paraId="3B25C172"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D3.2</w:t>
            </w:r>
          </w:p>
        </w:tc>
      </w:tr>
      <w:tr w:rsidR="008D6EF0" w:rsidRPr="00066330" w14:paraId="282BF180"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67DA0AE" w14:textId="77777777" w:rsidR="008D6EF0" w:rsidRPr="00066330" w:rsidRDefault="008D6EF0" w:rsidP="00020573">
            <w:r w:rsidRPr="00066330">
              <w:t>Work Package Number</w:t>
            </w:r>
          </w:p>
        </w:tc>
        <w:tc>
          <w:tcPr>
            <w:tcW w:w="6611" w:type="dxa"/>
            <w:hideMark/>
          </w:tcPr>
          <w:p w14:paraId="0C8A13F2"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2A369743"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8DC7306" w14:textId="77777777" w:rsidR="008D6EF0" w:rsidRPr="00066330" w:rsidRDefault="008D6EF0" w:rsidP="00020573">
            <w:r w:rsidRPr="00066330">
              <w:t>Deliverable Title</w:t>
            </w:r>
          </w:p>
        </w:tc>
        <w:tc>
          <w:tcPr>
            <w:tcW w:w="6611" w:type="dxa"/>
            <w:hideMark/>
          </w:tcPr>
          <w:p w14:paraId="7C357781"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Product flow value-chain model</w:t>
            </w:r>
          </w:p>
        </w:tc>
      </w:tr>
      <w:tr w:rsidR="008D6EF0" w:rsidRPr="00066330" w14:paraId="7EB2D149"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B55A183" w14:textId="77777777" w:rsidR="008D6EF0" w:rsidRPr="00066330" w:rsidRDefault="008D6EF0" w:rsidP="00020573">
            <w:r w:rsidRPr="00066330">
              <w:t>Lead Partner</w:t>
            </w:r>
          </w:p>
        </w:tc>
        <w:tc>
          <w:tcPr>
            <w:tcW w:w="6611" w:type="dxa"/>
            <w:hideMark/>
          </w:tcPr>
          <w:p w14:paraId="6F21CC98" w14:textId="0E8913F0"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EII</w:t>
            </w:r>
          </w:p>
        </w:tc>
      </w:tr>
      <w:tr w:rsidR="008D6EF0" w:rsidRPr="00066330" w14:paraId="63818566"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D13D748" w14:textId="77777777" w:rsidR="008D6EF0" w:rsidRPr="00066330" w:rsidRDefault="008D6EF0" w:rsidP="00020573">
            <w:r w:rsidRPr="00066330">
              <w:t>Author(s)</w:t>
            </w:r>
          </w:p>
        </w:tc>
        <w:tc>
          <w:tcPr>
            <w:tcW w:w="6611" w:type="dxa"/>
            <w:hideMark/>
          </w:tcPr>
          <w:p w14:paraId="6D369F13"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Jeroen Steenbeek</w:t>
            </w:r>
          </w:p>
        </w:tc>
      </w:tr>
      <w:tr w:rsidR="008D6EF0" w:rsidRPr="00066330" w14:paraId="109872D8"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AE790AA" w14:textId="77777777" w:rsidR="008D6EF0" w:rsidRPr="00066330" w:rsidRDefault="008D6EF0" w:rsidP="00020573">
            <w:r w:rsidRPr="00066330">
              <w:t>Due Date</w:t>
            </w:r>
          </w:p>
        </w:tc>
        <w:tc>
          <w:tcPr>
            <w:tcW w:w="6611" w:type="dxa"/>
            <w:hideMark/>
          </w:tcPr>
          <w:p w14:paraId="20A5B834"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2961687D"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37A74AD" w14:textId="77777777" w:rsidR="008D6EF0" w:rsidRPr="00066330" w:rsidRDefault="008D6EF0" w:rsidP="00020573">
            <w:r w:rsidRPr="00066330">
              <w:t>Submission Date</w:t>
            </w:r>
          </w:p>
        </w:tc>
        <w:tc>
          <w:tcPr>
            <w:tcW w:w="6611" w:type="dxa"/>
            <w:hideMark/>
          </w:tcPr>
          <w:p w14:paraId="4BDAF121"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31 October 2026</w:t>
            </w:r>
          </w:p>
        </w:tc>
      </w:tr>
      <w:tr w:rsidR="008D6EF0" w:rsidRPr="00066330" w14:paraId="0A83121F"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8F253A9" w14:textId="77777777" w:rsidR="008D6EF0" w:rsidRPr="00066330" w:rsidRDefault="008D6EF0" w:rsidP="00020573">
            <w:r w:rsidRPr="00066330">
              <w:t>Dissemination Level</w:t>
            </w:r>
          </w:p>
        </w:tc>
        <w:tc>
          <w:tcPr>
            <w:tcW w:w="6611" w:type="dxa"/>
            <w:hideMark/>
          </w:tcPr>
          <w:p w14:paraId="2380427A"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6095D53B"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15AF3E5" w14:textId="77777777" w:rsidR="008D6EF0" w:rsidRPr="00066330" w:rsidRDefault="008D6EF0" w:rsidP="00020573">
            <w:r w:rsidRPr="00066330">
              <w:t>Type of Deliverable</w:t>
            </w:r>
          </w:p>
        </w:tc>
        <w:tc>
          <w:tcPr>
            <w:tcW w:w="6611" w:type="dxa"/>
            <w:hideMark/>
          </w:tcPr>
          <w:p w14:paraId="794B80B7"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6F220FDF"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0E4C0039"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08C7DD3E" w14:textId="77777777" w:rsidR="006A2989" w:rsidRPr="00066330" w:rsidRDefault="006A2989" w:rsidP="00446D67">
            <w:r>
              <w:t>Version</w:t>
            </w:r>
          </w:p>
        </w:tc>
        <w:tc>
          <w:tcPr>
            <w:tcW w:w="6611" w:type="dxa"/>
            <w:vAlign w:val="center"/>
            <w:hideMark/>
          </w:tcPr>
          <w:p w14:paraId="767F577B"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02942EAA"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4B14BF9" w14:textId="77777777" w:rsidR="006A2989" w:rsidRPr="00066330" w:rsidRDefault="006A2989" w:rsidP="006A2989">
            <w:r>
              <w:t>Version 0</w:t>
            </w:r>
          </w:p>
        </w:tc>
        <w:tc>
          <w:tcPr>
            <w:tcW w:w="6611" w:type="dxa"/>
            <w:hideMark/>
          </w:tcPr>
          <w:p w14:paraId="70BC4AF3"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w:t>
            </w:r>
          </w:p>
        </w:tc>
      </w:tr>
      <w:tr w:rsidR="006A2989" w:rsidRPr="00066330" w14:paraId="59D5A22F"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9CECFE8" w14:textId="77777777" w:rsidR="006A2989" w:rsidRPr="00066330" w:rsidRDefault="006A2989" w:rsidP="006A2989">
            <w:r>
              <w:t>Version 1</w:t>
            </w:r>
          </w:p>
        </w:tc>
        <w:tc>
          <w:tcPr>
            <w:tcW w:w="6611" w:type="dxa"/>
          </w:tcPr>
          <w:p w14:paraId="5E0AA7D6" w14:textId="77777777" w:rsidR="006A2989" w:rsidRPr="00066330" w:rsidRDefault="006A2989" w:rsidP="006A2989">
            <w:pPr>
              <w:cnfStyle w:val="000000000000" w:firstRow="0" w:lastRow="0" w:firstColumn="0" w:lastColumn="0" w:oddVBand="0" w:evenVBand="0" w:oddHBand="0" w:evenHBand="0" w:firstRowFirstColumn="0" w:firstRowLastColumn="0" w:lastRowFirstColumn="0" w:lastRowLastColumn="0"/>
            </w:pPr>
            <w:r>
              <w:t>Added figures</w:t>
            </w:r>
          </w:p>
        </w:tc>
      </w:tr>
      <w:tr w:rsidR="006A2989" w:rsidRPr="00066330" w14:paraId="133D3235"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73BBD3BE" w14:textId="77777777" w:rsidR="006A2989" w:rsidRPr="00066330" w:rsidRDefault="006A2989" w:rsidP="006A2989">
            <w:r>
              <w:t>Version 2</w:t>
            </w:r>
          </w:p>
        </w:tc>
        <w:tc>
          <w:tcPr>
            <w:tcW w:w="6611" w:type="dxa"/>
          </w:tcPr>
          <w:p w14:paraId="07B704BB"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Completed section 2, added 3 and 4</w:t>
            </w:r>
          </w:p>
        </w:tc>
      </w:tr>
      <w:tr w:rsidR="006A2989" w:rsidRPr="00066330" w14:paraId="2E7833A1" w14:textId="77777777" w:rsidTr="00446D67">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DBBDE8A" w14:textId="77777777" w:rsidR="006A2989" w:rsidRPr="00066330" w:rsidRDefault="006A2989" w:rsidP="006A2989">
            <w:r>
              <w:t>Version 3</w:t>
            </w:r>
          </w:p>
        </w:tc>
        <w:tc>
          <w:tcPr>
            <w:tcW w:w="6611" w:type="dxa"/>
          </w:tcPr>
          <w:p w14:paraId="1B553252" w14:textId="77777777" w:rsidR="006A2989" w:rsidRPr="00066330" w:rsidRDefault="006A2989" w:rsidP="006A2989">
            <w:pPr>
              <w:cnfStyle w:val="000000000000" w:firstRow="0" w:lastRow="0" w:firstColumn="0" w:lastColumn="0" w:oddVBand="0" w:evenVBand="0" w:oddHBand="0" w:evenHBand="0" w:firstRowFirstColumn="0" w:firstRowLastColumn="0" w:lastRowFirstColumn="0" w:lastRowLastColumn="0"/>
            </w:pPr>
            <w:r>
              <w:t>Transferred to template</w:t>
            </w:r>
          </w:p>
        </w:tc>
      </w:tr>
      <w:tr w:rsidR="006A2989" w:rsidRPr="00066330" w14:paraId="4A6ED162"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4617809" w14:textId="77777777" w:rsidR="006A2989" w:rsidRPr="00066330" w:rsidRDefault="006A2989" w:rsidP="006A2989">
            <w:r>
              <w:t>Final Version</w:t>
            </w:r>
          </w:p>
        </w:tc>
        <w:tc>
          <w:tcPr>
            <w:tcW w:w="6611" w:type="dxa"/>
          </w:tcPr>
          <w:p w14:paraId="3A46D539"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Final edits</w:t>
            </w:r>
          </w:p>
        </w:tc>
      </w:tr>
    </w:tbl>
    <w:p w14:paraId="1863891A" w14:textId="77777777" w:rsidR="006A2989" w:rsidRDefault="006A2989" w:rsidP="00FB4C3B"/>
    <w:p w14:paraId="3D8F5E85" w14:textId="77777777" w:rsidR="006A2989" w:rsidRPr="00066330" w:rsidRDefault="006A2989" w:rsidP="00FB4C3B"/>
    <w:p w14:paraId="4029F75F" w14:textId="77777777" w:rsidR="00066330" w:rsidRPr="00066330" w:rsidRDefault="00066330" w:rsidP="00FB4C3B"/>
    <w:p w14:paraId="2503D64C" w14:textId="77777777" w:rsidR="00B33176" w:rsidRDefault="00B33176" w:rsidP="00FB4C3B"/>
    <w:p w14:paraId="1F40F2D5" w14:textId="77777777" w:rsidR="00637B76" w:rsidRDefault="00625A07" w:rsidP="00FB4C3B">
      <w:r>
        <w:br w:type="page"/>
      </w:r>
    </w:p>
    <w:p w14:paraId="19B0AB53" w14:textId="77777777" w:rsidR="00B45D0B" w:rsidRDefault="00383B4C" w:rsidP="0003612F">
      <w:pPr>
        <w:pStyle w:val="Heading1"/>
      </w:pPr>
      <w:bookmarkStart w:id="1" w:name="_Toc244271941"/>
      <w:r>
        <w:lastRenderedPageBreak/>
        <w:t>Summary</w:t>
      </w:r>
      <w:bookmarkEnd w:id="1"/>
    </w:p>
    <w:tbl>
      <w:tblPr>
        <w:tblStyle w:val="GridTable4-Accent21"/>
        <w:tblW w:w="9016" w:type="dxa"/>
        <w:tblLayout w:type="fixed"/>
        <w:tblCellMar>
          <w:top w:w="28" w:type="dxa"/>
          <w:left w:w="85" w:type="dxa"/>
          <w:bottom w:w="28" w:type="dxa"/>
          <w:right w:w="85" w:type="dxa"/>
        </w:tblCellMar>
        <w:tblLook w:val="0480" w:firstRow="0" w:lastRow="0" w:firstColumn="1" w:lastColumn="0" w:noHBand="0" w:noVBand="1"/>
      </w:tblPr>
      <w:tblGrid>
        <w:gridCol w:w="2405"/>
        <w:gridCol w:w="6611"/>
      </w:tblGrid>
      <w:tr w:rsidR="007557BF" w14:paraId="3F2C1D27"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9A94FBE" w14:textId="77777777" w:rsidR="007557BF" w:rsidRDefault="00000000">
            <w:r>
              <w:t>Programming language</w:t>
            </w:r>
          </w:p>
        </w:tc>
        <w:tc>
          <w:tcPr>
            <w:tcW w:w="6611" w:type="dxa"/>
            <w:vAlign w:val="center"/>
          </w:tcPr>
          <w:p w14:paraId="5F64F587" w14:textId="77777777" w:rsidR="007557BF" w:rsidRDefault="00000000">
            <w:pPr>
              <w:cnfStyle w:val="000000100000" w:firstRow="0" w:lastRow="0" w:firstColumn="0" w:lastColumn="0" w:oddVBand="0" w:evenVBand="0" w:oddHBand="1" w:evenHBand="0" w:firstRowFirstColumn="0" w:firstRowLastColumn="0" w:lastRowFirstColumn="0" w:lastRowLastColumn="0"/>
            </w:pPr>
            <w:r>
              <w:t>C# (.NET 10)</w:t>
            </w:r>
          </w:p>
        </w:tc>
      </w:tr>
      <w:tr w:rsidR="007557BF" w14:paraId="64529CAE" w14:textId="77777777" w:rsidTr="007557BF">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A67243B" w14:textId="77777777" w:rsidR="007557BF" w:rsidRDefault="00000000">
            <w:r>
              <w:t>No. of Kubernetes pods</w:t>
            </w:r>
          </w:p>
        </w:tc>
        <w:tc>
          <w:tcPr>
            <w:tcW w:w="6611" w:type="dxa"/>
            <w:vAlign w:val="center"/>
          </w:tcPr>
          <w:p w14:paraId="01E5B4B8" w14:textId="77777777" w:rsidR="007557BF" w:rsidRDefault="00000000">
            <w:pPr>
              <w:cnfStyle w:val="000000000000" w:firstRow="0" w:lastRow="0" w:firstColumn="0" w:lastColumn="0" w:oddVBand="0" w:evenVBand="0" w:oddHBand="0" w:evenHBand="0" w:firstRowFirstColumn="0" w:firstRowLastColumn="0" w:lastRowFirstColumn="0" w:lastRowLastColumn="0"/>
            </w:pPr>
            <w:r>
              <w:t>1</w:t>
            </w:r>
          </w:p>
        </w:tc>
      </w:tr>
      <w:tr w:rsidR="007557BF" w14:paraId="45A21298"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051B500" w14:textId="77777777" w:rsidR="007557BF" w:rsidRDefault="00000000">
            <w:r>
              <w:t>GitHub repo</w:t>
            </w:r>
          </w:p>
        </w:tc>
        <w:tc>
          <w:tcPr>
            <w:tcW w:w="6611" w:type="dxa"/>
            <w:vAlign w:val="center"/>
          </w:tcPr>
          <w:p w14:paraId="6999A028" w14:textId="77777777" w:rsidR="007557BF" w:rsidRDefault="007557BF">
            <w:pPr>
              <w:cnfStyle w:val="000000100000" w:firstRow="0" w:lastRow="0" w:firstColumn="0" w:lastColumn="0" w:oddVBand="0" w:evenVBand="0" w:oddHBand="1" w:evenHBand="0" w:firstRowFirstColumn="0" w:firstRowLastColumn="0" w:lastRowFirstColumn="0" w:lastRowLastColumn="0"/>
            </w:pPr>
            <w:hyperlink r:id="rId11" w:history="1">
              <w:r>
                <w:rPr>
                  <w:rStyle w:val="Hyperlink"/>
                </w:rPr>
                <w:t>https://github.com/SURIMI-Project/SURIMI-value-chain</w:t>
              </w:r>
            </w:hyperlink>
          </w:p>
        </w:tc>
      </w:tr>
      <w:tr w:rsidR="007557BF" w14:paraId="6903F47F" w14:textId="77777777" w:rsidTr="007557BF">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5B038EB" w14:textId="77777777" w:rsidR="007557BF" w:rsidRDefault="00000000">
            <w:r>
              <w:t>Licence</w:t>
            </w:r>
          </w:p>
        </w:tc>
        <w:tc>
          <w:tcPr>
            <w:tcW w:w="6611" w:type="dxa"/>
            <w:vAlign w:val="center"/>
          </w:tcPr>
          <w:p w14:paraId="04847833" w14:textId="77777777" w:rsidR="007557BF" w:rsidRDefault="00000000">
            <w:pPr>
              <w:cnfStyle w:val="000000000000" w:firstRow="0" w:lastRow="0" w:firstColumn="0" w:lastColumn="0" w:oddVBand="0" w:evenVBand="0" w:oddHBand="0" w:evenHBand="0" w:firstRowFirstColumn="0" w:firstRowLastColumn="0" w:lastRowFirstColumn="0" w:lastRowLastColumn="0"/>
            </w:pPr>
            <w:r>
              <w:t>EUPL-1.2</w:t>
            </w:r>
          </w:p>
        </w:tc>
      </w:tr>
    </w:tbl>
    <w:p w14:paraId="57C7A046" w14:textId="77777777" w:rsidR="007557BF" w:rsidRDefault="007557BF">
      <w:pPr>
        <w:spacing w:after="0"/>
      </w:pPr>
    </w:p>
    <w:p w14:paraId="205C8C1A" w14:textId="77777777" w:rsidR="007557BF" w:rsidRDefault="00000000">
      <w:pPr>
        <w:jc w:val="both"/>
      </w:pPr>
      <w:r>
        <w:t>Deliverable D3.2 covers the product flow value-chain model built for SURIMI: a standalone microservice, built on gRPC (the protocol SURIMI's models use to exchange data), wrapping the value-chain engine from Ecopath with Ecosim (EwE), estimating the downstream economic and social effects of fishing activity as it moves through processing, distribution, wholesale and retail to the final consumer. It is designed to receive sales statistics from the other SURIMI models through the SURIMI controller and produce a multi-year summary of production, cost, tax and employment indicators for each stage of the chain.</w:t>
      </w:r>
    </w:p>
    <w:p w14:paraId="53D7A716" w14:textId="3AE87980" w:rsidR="00B5142E" w:rsidRDefault="00B5142E" w:rsidP="00B5142E">
      <w:pPr>
        <w:jc w:val="both"/>
      </w:pPr>
      <w:r>
        <w:t>The service interface and contract translation are implemented; scenario population, semantic mappings and integration with the value-chain engine remain under development.</w:t>
      </w:r>
    </w:p>
    <w:p w14:paraId="186E20A8" w14:textId="78143955" w:rsidR="007248D8" w:rsidRDefault="00B5142E" w:rsidP="00B5142E">
      <w:pPr>
        <w:jc w:val="both"/>
      </w:pPr>
      <w:r>
        <w:t>§1 covers the model's purpose, §2 its operation and integration within SURIMI, and §3 and §4 its inputs and outputs. The service wrapper’s source code is publicly available through the SURIMI-value-chain repository; the underlying engine package is private.</w:t>
      </w:r>
    </w:p>
    <w:p w14:paraId="53E79051" w14:textId="77777777" w:rsidR="00FA7653" w:rsidRDefault="00CA68D6" w:rsidP="00FB4C3B">
      <w:r>
        <w:br w:type="page"/>
      </w:r>
    </w:p>
    <w:p w14:paraId="7598519C" w14:textId="77777777" w:rsidR="00CB0FA4" w:rsidRDefault="00CB0FA4" w:rsidP="00F34105">
      <w:pPr>
        <w:pStyle w:val="COntent"/>
      </w:pPr>
      <w:r>
        <w:lastRenderedPageBreak/>
        <w:t>CONTENTS</w:t>
      </w:r>
    </w:p>
    <w:p w14:paraId="594806D9" w14:textId="204D21B6" w:rsidR="00F62F39" w:rsidRDefault="008026D6">
      <w:pPr>
        <w:pStyle w:val="TOC1"/>
        <w:rPr>
          <w:rFonts w:asciiTheme="minorHAnsi" w:eastAsiaTheme="minorEastAsia" w:hAnsiTheme="minorHAnsi" w:cstheme="minorBidi"/>
          <w:b w:val="0"/>
          <w:noProof/>
          <w:kern w:val="2"/>
          <w:sz w:val="24"/>
          <w:szCs w:val="24"/>
          <w:lang w:val="en-US"/>
          <w14:ligatures w14:val="standardContextual"/>
        </w:rPr>
      </w:pPr>
      <w:r>
        <w:fldChar w:fldCharType="begin"/>
      </w:r>
      <w:r>
        <w:instrText xml:space="preserve"> TOC \o "2-3" \h \z \t "Heading 1,1" </w:instrText>
      </w:r>
      <w:r>
        <w:fldChar w:fldCharType="separate"/>
      </w:r>
      <w:hyperlink w:anchor="_Toc244271940" w:history="1">
        <w:r w:rsidR="00F62F39" w:rsidRPr="00153FA9">
          <w:rPr>
            <w:rStyle w:val="Hyperlink"/>
            <w:noProof/>
          </w:rPr>
          <w:t>DOCUMENT INFORMATION</w:t>
        </w:r>
        <w:r w:rsidR="00F62F39">
          <w:rPr>
            <w:noProof/>
            <w:webHidden/>
          </w:rPr>
          <w:tab/>
        </w:r>
        <w:r w:rsidR="00F62F39">
          <w:rPr>
            <w:noProof/>
            <w:webHidden/>
          </w:rPr>
          <w:fldChar w:fldCharType="begin"/>
        </w:r>
        <w:r w:rsidR="00F62F39">
          <w:rPr>
            <w:noProof/>
            <w:webHidden/>
          </w:rPr>
          <w:instrText xml:space="preserve"> PAGEREF _Toc244271940 \h </w:instrText>
        </w:r>
        <w:r w:rsidR="00F62F39">
          <w:rPr>
            <w:noProof/>
            <w:webHidden/>
          </w:rPr>
        </w:r>
        <w:r w:rsidR="00F62F39">
          <w:rPr>
            <w:noProof/>
            <w:webHidden/>
          </w:rPr>
          <w:fldChar w:fldCharType="separate"/>
        </w:r>
        <w:r w:rsidR="00F62F39">
          <w:rPr>
            <w:noProof/>
            <w:webHidden/>
          </w:rPr>
          <w:t>1</w:t>
        </w:r>
        <w:r w:rsidR="00F62F39">
          <w:rPr>
            <w:noProof/>
            <w:webHidden/>
          </w:rPr>
          <w:fldChar w:fldCharType="end"/>
        </w:r>
      </w:hyperlink>
    </w:p>
    <w:p w14:paraId="3B3BA420" w14:textId="5975FE3F" w:rsidR="00F62F39" w:rsidRDefault="00F62F39">
      <w:pPr>
        <w:pStyle w:val="TOC1"/>
        <w:rPr>
          <w:rFonts w:asciiTheme="minorHAnsi" w:eastAsiaTheme="minorEastAsia" w:hAnsiTheme="minorHAnsi" w:cstheme="minorBidi"/>
          <w:b w:val="0"/>
          <w:noProof/>
          <w:kern w:val="2"/>
          <w:sz w:val="24"/>
          <w:szCs w:val="24"/>
          <w:lang w:val="en-US"/>
          <w14:ligatures w14:val="standardContextual"/>
        </w:rPr>
      </w:pPr>
      <w:hyperlink w:anchor="_Toc244271941" w:history="1">
        <w:r w:rsidRPr="00153FA9">
          <w:rPr>
            <w:rStyle w:val="Hyperlink"/>
            <w:noProof/>
          </w:rPr>
          <w:t>Summary</w:t>
        </w:r>
        <w:r>
          <w:rPr>
            <w:noProof/>
            <w:webHidden/>
          </w:rPr>
          <w:tab/>
        </w:r>
        <w:r>
          <w:rPr>
            <w:noProof/>
            <w:webHidden/>
          </w:rPr>
          <w:fldChar w:fldCharType="begin"/>
        </w:r>
        <w:r>
          <w:rPr>
            <w:noProof/>
            <w:webHidden/>
          </w:rPr>
          <w:instrText xml:space="preserve"> PAGEREF _Toc244271941 \h </w:instrText>
        </w:r>
        <w:r>
          <w:rPr>
            <w:noProof/>
            <w:webHidden/>
          </w:rPr>
        </w:r>
        <w:r>
          <w:rPr>
            <w:noProof/>
            <w:webHidden/>
          </w:rPr>
          <w:fldChar w:fldCharType="separate"/>
        </w:r>
        <w:r>
          <w:rPr>
            <w:noProof/>
            <w:webHidden/>
          </w:rPr>
          <w:t>2</w:t>
        </w:r>
        <w:r>
          <w:rPr>
            <w:noProof/>
            <w:webHidden/>
          </w:rPr>
          <w:fldChar w:fldCharType="end"/>
        </w:r>
      </w:hyperlink>
    </w:p>
    <w:p w14:paraId="7A142BAD" w14:textId="1D0C0562" w:rsidR="00F62F39" w:rsidRDefault="00F62F39">
      <w:pPr>
        <w:pStyle w:val="TOC1"/>
        <w:rPr>
          <w:rFonts w:asciiTheme="minorHAnsi" w:eastAsiaTheme="minorEastAsia" w:hAnsiTheme="minorHAnsi" w:cstheme="minorBidi"/>
          <w:b w:val="0"/>
          <w:noProof/>
          <w:kern w:val="2"/>
          <w:sz w:val="24"/>
          <w:szCs w:val="24"/>
          <w:lang w:val="en-US"/>
          <w14:ligatures w14:val="standardContextual"/>
        </w:rPr>
      </w:pPr>
      <w:hyperlink w:anchor="_Toc244271942" w:history="1">
        <w:r w:rsidRPr="00153FA9">
          <w:rPr>
            <w:rStyle w:val="Hyperlink"/>
            <w:noProof/>
          </w:rPr>
          <w:t>1. Model purpose</w:t>
        </w:r>
        <w:r>
          <w:rPr>
            <w:noProof/>
            <w:webHidden/>
          </w:rPr>
          <w:tab/>
        </w:r>
        <w:r>
          <w:rPr>
            <w:noProof/>
            <w:webHidden/>
          </w:rPr>
          <w:fldChar w:fldCharType="begin"/>
        </w:r>
        <w:r>
          <w:rPr>
            <w:noProof/>
            <w:webHidden/>
          </w:rPr>
          <w:instrText xml:space="preserve"> PAGEREF _Toc244271942 \h </w:instrText>
        </w:r>
        <w:r>
          <w:rPr>
            <w:noProof/>
            <w:webHidden/>
          </w:rPr>
        </w:r>
        <w:r>
          <w:rPr>
            <w:noProof/>
            <w:webHidden/>
          </w:rPr>
          <w:fldChar w:fldCharType="separate"/>
        </w:r>
        <w:r>
          <w:rPr>
            <w:noProof/>
            <w:webHidden/>
          </w:rPr>
          <w:t>4</w:t>
        </w:r>
        <w:r>
          <w:rPr>
            <w:noProof/>
            <w:webHidden/>
          </w:rPr>
          <w:fldChar w:fldCharType="end"/>
        </w:r>
      </w:hyperlink>
    </w:p>
    <w:p w14:paraId="72DC73B2" w14:textId="704858BE" w:rsidR="00F62F39" w:rsidRDefault="00F62F39">
      <w:pPr>
        <w:pStyle w:val="TOC1"/>
        <w:rPr>
          <w:rFonts w:asciiTheme="minorHAnsi" w:eastAsiaTheme="minorEastAsia" w:hAnsiTheme="minorHAnsi" w:cstheme="minorBidi"/>
          <w:b w:val="0"/>
          <w:noProof/>
          <w:kern w:val="2"/>
          <w:sz w:val="24"/>
          <w:szCs w:val="24"/>
          <w:lang w:val="en-US"/>
          <w14:ligatures w14:val="standardContextual"/>
        </w:rPr>
      </w:pPr>
      <w:hyperlink w:anchor="_Toc244271943" w:history="1">
        <w:r w:rsidRPr="00153FA9">
          <w:rPr>
            <w:rStyle w:val="Hyperlink"/>
            <w:noProof/>
          </w:rPr>
          <w:t>2. Process overview and scheduling diagrams</w:t>
        </w:r>
        <w:r>
          <w:rPr>
            <w:noProof/>
            <w:webHidden/>
          </w:rPr>
          <w:tab/>
        </w:r>
        <w:r>
          <w:rPr>
            <w:noProof/>
            <w:webHidden/>
          </w:rPr>
          <w:fldChar w:fldCharType="begin"/>
        </w:r>
        <w:r>
          <w:rPr>
            <w:noProof/>
            <w:webHidden/>
          </w:rPr>
          <w:instrText xml:space="preserve"> PAGEREF _Toc244271943 \h </w:instrText>
        </w:r>
        <w:r>
          <w:rPr>
            <w:noProof/>
            <w:webHidden/>
          </w:rPr>
        </w:r>
        <w:r>
          <w:rPr>
            <w:noProof/>
            <w:webHidden/>
          </w:rPr>
          <w:fldChar w:fldCharType="separate"/>
        </w:r>
        <w:r>
          <w:rPr>
            <w:noProof/>
            <w:webHidden/>
          </w:rPr>
          <w:t>4</w:t>
        </w:r>
        <w:r>
          <w:rPr>
            <w:noProof/>
            <w:webHidden/>
          </w:rPr>
          <w:fldChar w:fldCharType="end"/>
        </w:r>
      </w:hyperlink>
    </w:p>
    <w:p w14:paraId="0E4F6A94" w14:textId="58692C45" w:rsidR="00F62F39" w:rsidRDefault="00F62F39">
      <w:pPr>
        <w:pStyle w:val="TOC1"/>
        <w:rPr>
          <w:rFonts w:asciiTheme="minorHAnsi" w:eastAsiaTheme="minorEastAsia" w:hAnsiTheme="minorHAnsi" w:cstheme="minorBidi"/>
          <w:b w:val="0"/>
          <w:noProof/>
          <w:kern w:val="2"/>
          <w:sz w:val="24"/>
          <w:szCs w:val="24"/>
          <w:lang w:val="en-US"/>
          <w14:ligatures w14:val="standardContextual"/>
        </w:rPr>
      </w:pPr>
      <w:hyperlink w:anchor="_Toc244271944" w:history="1">
        <w:r w:rsidRPr="00153FA9">
          <w:rPr>
            <w:rStyle w:val="Hyperlink"/>
            <w:noProof/>
          </w:rPr>
          <w:t>3. Inputs</w:t>
        </w:r>
        <w:r>
          <w:rPr>
            <w:noProof/>
            <w:webHidden/>
          </w:rPr>
          <w:tab/>
        </w:r>
        <w:r>
          <w:rPr>
            <w:noProof/>
            <w:webHidden/>
          </w:rPr>
          <w:fldChar w:fldCharType="begin"/>
        </w:r>
        <w:r>
          <w:rPr>
            <w:noProof/>
            <w:webHidden/>
          </w:rPr>
          <w:instrText xml:space="preserve"> PAGEREF _Toc244271944 \h </w:instrText>
        </w:r>
        <w:r>
          <w:rPr>
            <w:noProof/>
            <w:webHidden/>
          </w:rPr>
        </w:r>
        <w:r>
          <w:rPr>
            <w:noProof/>
            <w:webHidden/>
          </w:rPr>
          <w:fldChar w:fldCharType="separate"/>
        </w:r>
        <w:r>
          <w:rPr>
            <w:noProof/>
            <w:webHidden/>
          </w:rPr>
          <w:t>6</w:t>
        </w:r>
        <w:r>
          <w:rPr>
            <w:noProof/>
            <w:webHidden/>
          </w:rPr>
          <w:fldChar w:fldCharType="end"/>
        </w:r>
      </w:hyperlink>
    </w:p>
    <w:p w14:paraId="17B86D6F" w14:textId="46A93F04" w:rsidR="00F62F39" w:rsidRDefault="00F62F39">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71945" w:history="1">
        <w:r w:rsidRPr="00153FA9">
          <w:rPr>
            <w:rStyle w:val="Hyperlink"/>
            <w:noProof/>
          </w:rPr>
          <w:t>3.1 Data</w:t>
        </w:r>
        <w:r>
          <w:rPr>
            <w:noProof/>
            <w:webHidden/>
          </w:rPr>
          <w:tab/>
        </w:r>
        <w:r>
          <w:rPr>
            <w:noProof/>
            <w:webHidden/>
          </w:rPr>
          <w:fldChar w:fldCharType="begin"/>
        </w:r>
        <w:r>
          <w:rPr>
            <w:noProof/>
            <w:webHidden/>
          </w:rPr>
          <w:instrText xml:space="preserve"> PAGEREF _Toc244271945 \h </w:instrText>
        </w:r>
        <w:r>
          <w:rPr>
            <w:noProof/>
            <w:webHidden/>
          </w:rPr>
        </w:r>
        <w:r>
          <w:rPr>
            <w:noProof/>
            <w:webHidden/>
          </w:rPr>
          <w:fldChar w:fldCharType="separate"/>
        </w:r>
        <w:r>
          <w:rPr>
            <w:noProof/>
            <w:webHidden/>
          </w:rPr>
          <w:t>7</w:t>
        </w:r>
        <w:r>
          <w:rPr>
            <w:noProof/>
            <w:webHidden/>
          </w:rPr>
          <w:fldChar w:fldCharType="end"/>
        </w:r>
      </w:hyperlink>
    </w:p>
    <w:p w14:paraId="194B019C" w14:textId="5C83B7A7" w:rsidR="00F62F39" w:rsidRDefault="00F62F39">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71946" w:history="1">
        <w:r w:rsidRPr="00153FA9">
          <w:rPr>
            <w:rStyle w:val="Hyperlink"/>
            <w:noProof/>
          </w:rPr>
          <w:t>3.2 Input received as SURIMI messages</w:t>
        </w:r>
        <w:r>
          <w:rPr>
            <w:noProof/>
            <w:webHidden/>
          </w:rPr>
          <w:tab/>
        </w:r>
        <w:r>
          <w:rPr>
            <w:noProof/>
            <w:webHidden/>
          </w:rPr>
          <w:fldChar w:fldCharType="begin"/>
        </w:r>
        <w:r>
          <w:rPr>
            <w:noProof/>
            <w:webHidden/>
          </w:rPr>
          <w:instrText xml:space="preserve"> PAGEREF _Toc244271946 \h </w:instrText>
        </w:r>
        <w:r>
          <w:rPr>
            <w:noProof/>
            <w:webHidden/>
          </w:rPr>
        </w:r>
        <w:r>
          <w:rPr>
            <w:noProof/>
            <w:webHidden/>
          </w:rPr>
          <w:fldChar w:fldCharType="separate"/>
        </w:r>
        <w:r>
          <w:rPr>
            <w:noProof/>
            <w:webHidden/>
          </w:rPr>
          <w:t>8</w:t>
        </w:r>
        <w:r>
          <w:rPr>
            <w:noProof/>
            <w:webHidden/>
          </w:rPr>
          <w:fldChar w:fldCharType="end"/>
        </w:r>
      </w:hyperlink>
    </w:p>
    <w:p w14:paraId="6D897FAE" w14:textId="011B823D" w:rsidR="00F62F39" w:rsidRDefault="00F62F39">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71947" w:history="1">
        <w:r w:rsidRPr="00153FA9">
          <w:rPr>
            <w:rStyle w:val="Hyperlink"/>
            <w:noProof/>
          </w:rPr>
          <w:t>3.2.1 InitialiseExperiment</w:t>
        </w:r>
        <w:r>
          <w:rPr>
            <w:noProof/>
            <w:webHidden/>
          </w:rPr>
          <w:tab/>
        </w:r>
        <w:r>
          <w:rPr>
            <w:noProof/>
            <w:webHidden/>
          </w:rPr>
          <w:fldChar w:fldCharType="begin"/>
        </w:r>
        <w:r>
          <w:rPr>
            <w:noProof/>
            <w:webHidden/>
          </w:rPr>
          <w:instrText xml:space="preserve"> PAGEREF _Toc244271947 \h </w:instrText>
        </w:r>
        <w:r>
          <w:rPr>
            <w:noProof/>
            <w:webHidden/>
          </w:rPr>
        </w:r>
        <w:r>
          <w:rPr>
            <w:noProof/>
            <w:webHidden/>
          </w:rPr>
          <w:fldChar w:fldCharType="separate"/>
        </w:r>
        <w:r>
          <w:rPr>
            <w:noProof/>
            <w:webHidden/>
          </w:rPr>
          <w:t>8</w:t>
        </w:r>
        <w:r>
          <w:rPr>
            <w:noProof/>
            <w:webHidden/>
          </w:rPr>
          <w:fldChar w:fldCharType="end"/>
        </w:r>
      </w:hyperlink>
    </w:p>
    <w:p w14:paraId="4EF43763" w14:textId="5D043B34" w:rsidR="00F62F39" w:rsidRDefault="00F62F39">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71948" w:history="1">
        <w:r w:rsidRPr="00153FA9">
          <w:rPr>
            <w:rStyle w:val="Hyperlink"/>
            <w:noProof/>
          </w:rPr>
          <w:t>3.2.2 UpdateSalesStatistics</w:t>
        </w:r>
        <w:r>
          <w:rPr>
            <w:noProof/>
            <w:webHidden/>
          </w:rPr>
          <w:tab/>
        </w:r>
        <w:r>
          <w:rPr>
            <w:noProof/>
            <w:webHidden/>
          </w:rPr>
          <w:fldChar w:fldCharType="begin"/>
        </w:r>
        <w:r>
          <w:rPr>
            <w:noProof/>
            <w:webHidden/>
          </w:rPr>
          <w:instrText xml:space="preserve"> PAGEREF _Toc244271948 \h </w:instrText>
        </w:r>
        <w:r>
          <w:rPr>
            <w:noProof/>
            <w:webHidden/>
          </w:rPr>
        </w:r>
        <w:r>
          <w:rPr>
            <w:noProof/>
            <w:webHidden/>
          </w:rPr>
          <w:fldChar w:fldCharType="separate"/>
        </w:r>
        <w:r>
          <w:rPr>
            <w:noProof/>
            <w:webHidden/>
          </w:rPr>
          <w:t>9</w:t>
        </w:r>
        <w:r>
          <w:rPr>
            <w:noProof/>
            <w:webHidden/>
          </w:rPr>
          <w:fldChar w:fldCharType="end"/>
        </w:r>
      </w:hyperlink>
    </w:p>
    <w:p w14:paraId="09FDB081" w14:textId="315B920E" w:rsidR="00F62F39" w:rsidRDefault="00F62F39">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71949" w:history="1">
        <w:r w:rsidRPr="00153FA9">
          <w:rPr>
            <w:rStyle w:val="Hyperlink"/>
            <w:noProof/>
          </w:rPr>
          <w:t>3.3 Control messages as SURIMI messages</w:t>
        </w:r>
        <w:r>
          <w:rPr>
            <w:noProof/>
            <w:webHidden/>
          </w:rPr>
          <w:tab/>
        </w:r>
        <w:r>
          <w:rPr>
            <w:noProof/>
            <w:webHidden/>
          </w:rPr>
          <w:fldChar w:fldCharType="begin"/>
        </w:r>
        <w:r>
          <w:rPr>
            <w:noProof/>
            <w:webHidden/>
          </w:rPr>
          <w:instrText xml:space="preserve"> PAGEREF _Toc244271949 \h </w:instrText>
        </w:r>
        <w:r>
          <w:rPr>
            <w:noProof/>
            <w:webHidden/>
          </w:rPr>
        </w:r>
        <w:r>
          <w:rPr>
            <w:noProof/>
            <w:webHidden/>
          </w:rPr>
          <w:fldChar w:fldCharType="separate"/>
        </w:r>
        <w:r>
          <w:rPr>
            <w:noProof/>
            <w:webHidden/>
          </w:rPr>
          <w:t>9</w:t>
        </w:r>
        <w:r>
          <w:rPr>
            <w:noProof/>
            <w:webHidden/>
          </w:rPr>
          <w:fldChar w:fldCharType="end"/>
        </w:r>
      </w:hyperlink>
    </w:p>
    <w:p w14:paraId="6468E8AD" w14:textId="6CB09604" w:rsidR="00F62F39" w:rsidRDefault="00F62F39">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71950" w:history="1">
        <w:r w:rsidRPr="00153FA9">
          <w:rPr>
            <w:rStyle w:val="Hyperlink"/>
            <w:noProof/>
          </w:rPr>
          <w:t>3.3.1 Finalise Experiment</w:t>
        </w:r>
        <w:r>
          <w:rPr>
            <w:noProof/>
            <w:webHidden/>
          </w:rPr>
          <w:tab/>
        </w:r>
        <w:r>
          <w:rPr>
            <w:noProof/>
            <w:webHidden/>
          </w:rPr>
          <w:fldChar w:fldCharType="begin"/>
        </w:r>
        <w:r>
          <w:rPr>
            <w:noProof/>
            <w:webHidden/>
          </w:rPr>
          <w:instrText xml:space="preserve"> PAGEREF _Toc244271950 \h </w:instrText>
        </w:r>
        <w:r>
          <w:rPr>
            <w:noProof/>
            <w:webHidden/>
          </w:rPr>
        </w:r>
        <w:r>
          <w:rPr>
            <w:noProof/>
            <w:webHidden/>
          </w:rPr>
          <w:fldChar w:fldCharType="separate"/>
        </w:r>
        <w:r>
          <w:rPr>
            <w:noProof/>
            <w:webHidden/>
          </w:rPr>
          <w:t>9</w:t>
        </w:r>
        <w:r>
          <w:rPr>
            <w:noProof/>
            <w:webHidden/>
          </w:rPr>
          <w:fldChar w:fldCharType="end"/>
        </w:r>
      </w:hyperlink>
    </w:p>
    <w:p w14:paraId="27B32E4F" w14:textId="0FA9C264" w:rsidR="00F62F39" w:rsidRDefault="00F62F39">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71951" w:history="1">
        <w:r w:rsidRPr="00153FA9">
          <w:rPr>
            <w:rStyle w:val="Hyperlink"/>
            <w:noProof/>
          </w:rPr>
          <w:t>3.3.2 Cancel Experiment</w:t>
        </w:r>
        <w:r>
          <w:rPr>
            <w:noProof/>
            <w:webHidden/>
          </w:rPr>
          <w:tab/>
        </w:r>
        <w:r>
          <w:rPr>
            <w:noProof/>
            <w:webHidden/>
          </w:rPr>
          <w:fldChar w:fldCharType="begin"/>
        </w:r>
        <w:r>
          <w:rPr>
            <w:noProof/>
            <w:webHidden/>
          </w:rPr>
          <w:instrText xml:space="preserve"> PAGEREF _Toc244271951 \h </w:instrText>
        </w:r>
        <w:r>
          <w:rPr>
            <w:noProof/>
            <w:webHidden/>
          </w:rPr>
        </w:r>
        <w:r>
          <w:rPr>
            <w:noProof/>
            <w:webHidden/>
          </w:rPr>
          <w:fldChar w:fldCharType="separate"/>
        </w:r>
        <w:r>
          <w:rPr>
            <w:noProof/>
            <w:webHidden/>
          </w:rPr>
          <w:t>9</w:t>
        </w:r>
        <w:r>
          <w:rPr>
            <w:noProof/>
            <w:webHidden/>
          </w:rPr>
          <w:fldChar w:fldCharType="end"/>
        </w:r>
      </w:hyperlink>
    </w:p>
    <w:p w14:paraId="20045109" w14:textId="6E24FC1A" w:rsidR="00F62F39" w:rsidRDefault="00F62F39">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71952" w:history="1">
        <w:r w:rsidRPr="00153FA9">
          <w:rPr>
            <w:rStyle w:val="Hyperlink"/>
            <w:noProof/>
          </w:rPr>
          <w:t>3.3.3 Get Protocol Version</w:t>
        </w:r>
        <w:r>
          <w:rPr>
            <w:noProof/>
            <w:webHidden/>
          </w:rPr>
          <w:tab/>
        </w:r>
        <w:r>
          <w:rPr>
            <w:noProof/>
            <w:webHidden/>
          </w:rPr>
          <w:fldChar w:fldCharType="begin"/>
        </w:r>
        <w:r>
          <w:rPr>
            <w:noProof/>
            <w:webHidden/>
          </w:rPr>
          <w:instrText xml:space="preserve"> PAGEREF _Toc244271952 \h </w:instrText>
        </w:r>
        <w:r>
          <w:rPr>
            <w:noProof/>
            <w:webHidden/>
          </w:rPr>
        </w:r>
        <w:r>
          <w:rPr>
            <w:noProof/>
            <w:webHidden/>
          </w:rPr>
          <w:fldChar w:fldCharType="separate"/>
        </w:r>
        <w:r>
          <w:rPr>
            <w:noProof/>
            <w:webHidden/>
          </w:rPr>
          <w:t>9</w:t>
        </w:r>
        <w:r>
          <w:rPr>
            <w:noProof/>
            <w:webHidden/>
          </w:rPr>
          <w:fldChar w:fldCharType="end"/>
        </w:r>
      </w:hyperlink>
    </w:p>
    <w:p w14:paraId="60A592EB" w14:textId="3C4EE23B" w:rsidR="00F62F39" w:rsidRDefault="00F62F39">
      <w:pPr>
        <w:pStyle w:val="TOC1"/>
        <w:rPr>
          <w:rFonts w:asciiTheme="minorHAnsi" w:eastAsiaTheme="minorEastAsia" w:hAnsiTheme="minorHAnsi" w:cstheme="minorBidi"/>
          <w:b w:val="0"/>
          <w:noProof/>
          <w:kern w:val="2"/>
          <w:sz w:val="24"/>
          <w:szCs w:val="24"/>
          <w:lang w:val="en-US"/>
          <w14:ligatures w14:val="standardContextual"/>
        </w:rPr>
      </w:pPr>
      <w:hyperlink w:anchor="_Toc244271953" w:history="1">
        <w:r w:rsidRPr="00153FA9">
          <w:rPr>
            <w:rStyle w:val="Hyperlink"/>
            <w:noProof/>
          </w:rPr>
          <w:t>4. Outputs</w:t>
        </w:r>
        <w:r>
          <w:rPr>
            <w:noProof/>
            <w:webHidden/>
          </w:rPr>
          <w:tab/>
        </w:r>
        <w:r>
          <w:rPr>
            <w:noProof/>
            <w:webHidden/>
          </w:rPr>
          <w:fldChar w:fldCharType="begin"/>
        </w:r>
        <w:r>
          <w:rPr>
            <w:noProof/>
            <w:webHidden/>
          </w:rPr>
          <w:instrText xml:space="preserve"> PAGEREF _Toc244271953 \h </w:instrText>
        </w:r>
        <w:r>
          <w:rPr>
            <w:noProof/>
            <w:webHidden/>
          </w:rPr>
        </w:r>
        <w:r>
          <w:rPr>
            <w:noProof/>
            <w:webHidden/>
          </w:rPr>
          <w:fldChar w:fldCharType="separate"/>
        </w:r>
        <w:r>
          <w:rPr>
            <w:noProof/>
            <w:webHidden/>
          </w:rPr>
          <w:t>10</w:t>
        </w:r>
        <w:r>
          <w:rPr>
            <w:noProof/>
            <w:webHidden/>
          </w:rPr>
          <w:fldChar w:fldCharType="end"/>
        </w:r>
      </w:hyperlink>
    </w:p>
    <w:p w14:paraId="4B023A9B" w14:textId="5B845694" w:rsidR="00F62F39" w:rsidRDefault="00F62F39">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271954" w:history="1">
        <w:r w:rsidRPr="00153FA9">
          <w:rPr>
            <w:rStyle w:val="Hyperlink"/>
            <w:noProof/>
          </w:rPr>
          <w:t>4.1 Get Value Chain</w:t>
        </w:r>
        <w:r>
          <w:rPr>
            <w:noProof/>
            <w:webHidden/>
          </w:rPr>
          <w:tab/>
        </w:r>
        <w:r>
          <w:rPr>
            <w:noProof/>
            <w:webHidden/>
          </w:rPr>
          <w:fldChar w:fldCharType="begin"/>
        </w:r>
        <w:r>
          <w:rPr>
            <w:noProof/>
            <w:webHidden/>
          </w:rPr>
          <w:instrText xml:space="preserve"> PAGEREF _Toc244271954 \h </w:instrText>
        </w:r>
        <w:r>
          <w:rPr>
            <w:noProof/>
            <w:webHidden/>
          </w:rPr>
        </w:r>
        <w:r>
          <w:rPr>
            <w:noProof/>
            <w:webHidden/>
          </w:rPr>
          <w:fldChar w:fldCharType="separate"/>
        </w:r>
        <w:r>
          <w:rPr>
            <w:noProof/>
            <w:webHidden/>
          </w:rPr>
          <w:t>10</w:t>
        </w:r>
        <w:r>
          <w:rPr>
            <w:noProof/>
            <w:webHidden/>
          </w:rPr>
          <w:fldChar w:fldCharType="end"/>
        </w:r>
      </w:hyperlink>
    </w:p>
    <w:p w14:paraId="49386CC9" w14:textId="77777777" w:rsidR="002D200C" w:rsidRDefault="008026D6">
      <w:pPr>
        <w:tabs>
          <w:tab w:val="clear" w:pos="1176"/>
        </w:tabs>
      </w:pPr>
      <w:r>
        <w:fldChar w:fldCharType="end"/>
      </w:r>
    </w:p>
    <w:p w14:paraId="14B22C18" w14:textId="77777777" w:rsidR="002D200C" w:rsidRDefault="002D200C">
      <w:pPr>
        <w:tabs>
          <w:tab w:val="clear" w:pos="1176"/>
        </w:tabs>
      </w:pPr>
      <w:r>
        <w:br w:type="page"/>
      </w:r>
    </w:p>
    <w:p w14:paraId="12525CBA" w14:textId="77777777" w:rsidR="007557BF" w:rsidRDefault="00000000">
      <w:pPr>
        <w:pStyle w:val="Heading1"/>
        <w:keepNext/>
        <w:keepLines/>
      </w:pPr>
      <w:bookmarkStart w:id="2" w:name="_Toc244271942"/>
      <w:r>
        <w:lastRenderedPageBreak/>
        <w:t>1. Model purpose</w:t>
      </w:r>
      <w:bookmarkEnd w:id="2"/>
    </w:p>
    <w:p w14:paraId="0A949B01" w14:textId="2A1F9505" w:rsidR="004E4CAA" w:rsidRPr="004E4CAA" w:rsidRDefault="00000000" w:rsidP="004E4CAA">
      <w:pPr>
        <w:jc w:val="both"/>
      </w:pPr>
      <w:commentRangeStart w:id="3"/>
      <w:r>
        <w:t xml:space="preserve">The </w:t>
      </w:r>
      <w:r w:rsidR="00656F4C">
        <w:rPr>
          <w:b/>
          <w:bCs/>
        </w:rPr>
        <w:t>product flow value-chain</w:t>
      </w:r>
      <w:r>
        <w:rPr>
          <w:b/>
          <w:bCs/>
        </w:rPr>
        <w:t xml:space="preserve"> model</w:t>
      </w:r>
      <w:r>
        <w:t xml:space="preserve"> is </w:t>
      </w:r>
      <w:r w:rsidR="00215E90">
        <w:t xml:space="preserve">part of the </w:t>
      </w:r>
      <w:commentRangeEnd w:id="3"/>
      <w:r w:rsidR="004E4CAA" w:rsidRPr="00215E90">
        <w:rPr>
          <w:rStyle w:val="CommentReference"/>
          <w:sz w:val="22"/>
          <w:szCs w:val="22"/>
        </w:rPr>
        <w:commentReference w:id="3"/>
      </w:r>
      <w:r w:rsidR="00215E90" w:rsidRPr="00215E90">
        <w:t>socio-economic layer</w:t>
      </w:r>
      <w:r w:rsidR="00215E90">
        <w:t xml:space="preserve"> of SURIMI.</w:t>
      </w:r>
      <w:r w:rsidR="00656F4C">
        <w:t xml:space="preserve"> </w:t>
      </w:r>
      <w:r w:rsidR="004E4CAA" w:rsidRPr="004E4CAA">
        <w:t>Economists classify fisheries as a primary industry, extracting a natural resource that largely enters the economy through other sectors. The fishing sector may capture only a portion of the total economic value generated along the seafood value chain. Catching fish requires inputs from other sectors beforehand, such as boatbuilding and net manufacturing, and once landed, fish, invertebrates and macroalgae move through further processing, distribution and retail sectors before reaching a consumer. Fisheries therefore have upstream and downstream economic effects, usually estimated with input-output models that derive multipliers for how much a fishing sector's activity contributes to the wider economy.</w:t>
      </w:r>
    </w:p>
    <w:p w14:paraId="020B21CD" w14:textId="3A699A6D" w:rsidR="004E4CAA" w:rsidRPr="004E4CAA" w:rsidRDefault="004E4CAA" w:rsidP="004E4CAA">
      <w:pPr>
        <w:jc w:val="both"/>
      </w:pPr>
      <w:r w:rsidRPr="004E4CAA">
        <w:t>The value-chain model represents these downstream effects directly, tracing the amount, revenue and cost of fish products from the sea to the end consumer (</w:t>
      </w:r>
      <w:hyperlink r:id="rId16" w:history="1">
        <w:r w:rsidRPr="004E4CAA">
          <w:rPr>
            <w:rStyle w:val="Hyperlink"/>
          </w:rPr>
          <w:t>Christensen et al. 2011</w:t>
        </w:r>
      </w:hyperlink>
      <w:r w:rsidRPr="004E4CAA">
        <w:t>). Each enterprise is classified by its function in the chain: producer, processor, distributor, wholesaler, retailer or consumer</w:t>
      </w:r>
      <w:r>
        <w:t xml:space="preserve">; </w:t>
      </w:r>
      <w:r w:rsidRPr="004E4CAA">
        <w:t>a refinement of the original method's five categories, which told wholesale and retail sellers apart only by their position in the chain. Fishing fleets are a chain's producers, since they are the source of the raw material entering it, and an enterprise's revenue, costs, taxes, subsidies and employment are recorded against its category. Enterprises link together into a flow chart that can branch and merge but not cycle, tracing how a unit of landed fish is transformed and re-sold on its way to a consumer. Each link also carries a production/input ratio, from which live-weight equivalents are derived, and a product value for that specific flow. In the method's original design, a producer's fishing effort also feeds back into the linked ecosystem model, coupling the value chain's economics to the ecosystem's own trophic dynamics. The value chain engine behind this model was originally developed as a plug-in for Ecopath with Ecosim.</w:t>
      </w:r>
    </w:p>
    <w:p w14:paraId="37BF65AE" w14:textId="77777777" w:rsidR="004E4CAA" w:rsidRDefault="004E4CAA" w:rsidP="004E4CAA">
      <w:pPr>
        <w:jc w:val="both"/>
      </w:pPr>
    </w:p>
    <w:p w14:paraId="56677C2C" w14:textId="33C76292" w:rsidR="007557BF" w:rsidRDefault="00000000">
      <w:pPr>
        <w:jc w:val="both"/>
      </w:pPr>
      <w:r>
        <w:t>The value-chain model represents these downstream effects directly, tracing the amount, revenue and cost of fish products from the sea to the end consumer (</w:t>
      </w:r>
      <w:hyperlink r:id="rId17" w:history="1">
        <w:r w:rsidR="00D266EE">
          <w:rPr>
            <w:rStyle w:val="Hyperlink"/>
          </w:rPr>
          <w:t>Christensen et a</w:t>
        </w:r>
        <w:bookmarkStart w:id="4" w:name="_Hlt244260816"/>
        <w:bookmarkStart w:id="5" w:name="_Hlt244260817"/>
        <w:r w:rsidR="00D266EE">
          <w:rPr>
            <w:rStyle w:val="Hyperlink"/>
          </w:rPr>
          <w:t>l</w:t>
        </w:r>
        <w:bookmarkEnd w:id="4"/>
        <w:bookmarkEnd w:id="5"/>
        <w:r w:rsidR="00D266EE">
          <w:rPr>
            <w:rStyle w:val="Hyperlink"/>
          </w:rPr>
          <w:t>. 2011</w:t>
        </w:r>
      </w:hyperlink>
      <w:r>
        <w:t>). Each enterprise is classified by its function in the chain: producer, processor, distributor, wholesaler, retailer or consumer — a refinement of the original method's five categories, which told wholesale and retail sellers apart only by their position in the chain. Fishing fleets are a chain's producers, since they are the source of the raw material entering it, and an enterprise's revenue, costs, taxes, subsidies and employment are recorded against its category. Enterprises link together into a flow chart that can branch and merge but not cycle, tracing how a unit of landed fish is transformed and re-sold on its way to a consumer. Each link also carries a production/input ratio, from which live-weight equivalents are derived, and a product value for that specific flow. In the method's original design, a producer's fishing effort also feeds back into the linked ecosystem model, coupling the value chain's economics to the ecosystem's own trophic dynamics. The value chain engine behind this model was originally developed as a plug-in for Ecopath with Ecosim.</w:t>
      </w:r>
    </w:p>
    <w:p w14:paraId="5B138C35" w14:textId="0AC5EB9F" w:rsidR="007557BF" w:rsidRDefault="00000000">
      <w:pPr>
        <w:jc w:val="both"/>
      </w:pPr>
      <w:r>
        <w:t xml:space="preserve">For SURIMI, the value-chain engine was factored out of Ecopath with Ecosim into its own package, </w:t>
      </w:r>
      <w:hyperlink r:id="rId18" w:history="1">
        <w:r>
          <w:rPr>
            <w:rStyle w:val="Hyperlink"/>
            <w:rFonts w:ascii="Consolas" w:hAnsi="Consolas" w:cs="Consolas"/>
            <w:sz w:val="20"/>
            <w:szCs w:val="20"/>
            <w:shd w:val="clear" w:color="auto" w:fill="F2F2F2"/>
          </w:rPr>
          <w:t>Eii.ValueChain</w:t>
        </w:r>
      </w:hyperlink>
      <w:r>
        <w:t xml:space="preserve"> (private), and wrapped by </w:t>
      </w:r>
      <w:hyperlink r:id="rId19" w:history="1">
        <w:r>
          <w:rPr>
            <w:rStyle w:val="Hyperlink"/>
          </w:rPr>
          <w:t>SURIMI-value-chain</w:t>
        </w:r>
      </w:hyperlink>
      <w:r>
        <w:t xml:space="preserve">, a standalone gRPC microservice connected to the SURIMI controller through a shared contract (§2). The engine's own calculations did not need to change for this integration. The SURIMI-value-chain repository includes a </w:t>
      </w:r>
      <w:r>
        <w:lastRenderedPageBreak/>
        <w:t xml:space="preserve">translation layer. Its </w:t>
      </w:r>
      <w:r>
        <w:rPr>
          <w:rFonts w:ascii="Consolas" w:hAnsi="Consolas" w:cs="Consolas"/>
          <w:sz w:val="20"/>
          <w:szCs w:val="20"/>
          <w:shd w:val="clear" w:color="auto" w:fill="F2F2F2"/>
        </w:rPr>
        <w:t>ValueChainService.GetSurimiContract()</w:t>
      </w:r>
      <w:r>
        <w:t xml:space="preserve"> method maps the incoming gRPC request into </w:t>
      </w:r>
      <w:r>
        <w:rPr>
          <w:rFonts w:ascii="Consolas" w:hAnsi="Consolas" w:cs="Consolas"/>
          <w:sz w:val="20"/>
          <w:szCs w:val="20"/>
          <w:shd w:val="clear" w:color="auto" w:fill="F2F2F2"/>
        </w:rPr>
        <w:t>SurimiContract</w:t>
      </w:r>
      <w:r>
        <w:t>, the same shared contract type used across the SURIMI ensemble.</w:t>
      </w:r>
    </w:p>
    <w:p w14:paraId="17F6C07F" w14:textId="77777777" w:rsidR="007557BF" w:rsidRDefault="00000000">
      <w:pPr>
        <w:jc w:val="both"/>
      </w:pPr>
      <w:r>
        <w:t xml:space="preserve">The repository includes database files for two case studies: </w:t>
      </w:r>
      <w:r>
        <w:rPr>
          <w:rFonts w:ascii="Consolas" w:hAnsi="Consolas" w:cs="Consolas"/>
          <w:sz w:val="20"/>
          <w:szCs w:val="20"/>
          <w:shd w:val="clear" w:color="auto" w:fill="F2F2F2"/>
        </w:rPr>
        <w:t>northwestern_med</w:t>
      </w:r>
      <w:r>
        <w:t xml:space="preserve">, aligned with SURIMI's North-Western Mediterranean case study, and </w:t>
      </w:r>
      <w:r>
        <w:rPr>
          <w:rFonts w:ascii="Consolas" w:hAnsi="Consolas" w:cs="Consolas"/>
          <w:sz w:val="20"/>
          <w:szCs w:val="20"/>
          <w:shd w:val="clear" w:color="auto" w:fill="F2F2F2"/>
        </w:rPr>
        <w:t>anchovy_bay</w:t>
      </w:r>
      <w:r>
        <w:t>, a smaller test scenario.</w:t>
      </w:r>
    </w:p>
    <w:p w14:paraId="7043898C" w14:textId="77777777" w:rsidR="007557BF" w:rsidRDefault="007557BF"/>
    <w:p w14:paraId="6A00AFA6" w14:textId="77777777" w:rsidR="007557BF" w:rsidRDefault="00000000">
      <w:pPr>
        <w:pStyle w:val="Heading1"/>
        <w:keepNext/>
        <w:keepLines/>
      </w:pPr>
      <w:bookmarkStart w:id="6" w:name="_Toc244271943"/>
      <w:r>
        <w:t>2. Process overview and scheduling diagrams</w:t>
      </w:r>
      <w:bookmarkEnd w:id="6"/>
    </w:p>
    <w:p w14:paraId="375F73CF" w14:textId="66292D0E" w:rsidR="007557BF" w:rsidRDefault="00000000">
      <w:pPr>
        <w:jc w:val="both"/>
      </w:pPr>
      <w:r>
        <w:t>Figure 1 places the value-chain model among the other SURIMI models: sales statistics flow into it from POSEIDON and Ecopath with Ecosim (EwE), which represent different fishing fleets, and out of it come the chain's downstream economic and social indicators. Nothing flows back from the value-chain model into the rest of the ensemble during a simulation. Its indicators are a terminal output, pulled by the controller for reporting without being fed back into the other models.</w:t>
      </w:r>
    </w:p>
    <w:p w14:paraId="63EA9361" w14:textId="77777777" w:rsidR="007557BF" w:rsidRDefault="00000000">
      <w:pPr>
        <w:keepNext/>
        <w:spacing w:before="120" w:after="60"/>
        <w:jc w:val="center"/>
      </w:pPr>
      <w:r>
        <w:rPr>
          <w:noProof/>
        </w:rPr>
        <w:drawing>
          <wp:inline distT="0" distB="0" distL="0" distR="0" wp14:anchorId="7BE1FA4D" wp14:editId="274C4F4A">
            <wp:extent cx="4320000" cy="2333289"/>
            <wp:effectExtent l="0" t="0" r="0" b="0"/>
            <wp:docPr id="3001" name="Picture 3001" descr="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20"/>
                    <a:stretch>
                      <a:fillRect/>
                    </a:stretch>
                  </pic:blipFill>
                  <pic:spPr>
                    <a:xfrm>
                      <a:off x="0" y="0"/>
                      <a:ext cx="4320000" cy="2333289"/>
                    </a:xfrm>
                    <a:prstGeom prst="rect">
                      <a:avLst/>
                    </a:prstGeom>
                  </pic:spPr>
                </pic:pic>
              </a:graphicData>
            </a:graphic>
          </wp:inline>
        </w:drawing>
      </w:r>
    </w:p>
    <w:p w14:paraId="3924DF82" w14:textId="77777777" w:rsidR="007557BF" w:rsidRDefault="00000000">
      <w:pPr>
        <w:keepLines/>
        <w:spacing w:before="60" w:after="240"/>
        <w:jc w:val="center"/>
      </w:pPr>
      <w:r>
        <w:rPr>
          <w:i/>
          <w:iCs/>
          <w:color w:val="610709"/>
          <w:sz w:val="20"/>
          <w:szCs w:val="20"/>
        </w:rPr>
        <w:t>Figure 1. Position of the value-chain model within the SURIMI model ensemble.</w:t>
      </w:r>
    </w:p>
    <w:p w14:paraId="569F4DF3" w14:textId="509F24D8" w:rsidR="007557BF" w:rsidRDefault="00000000">
      <w:pPr>
        <w:jc w:val="both"/>
      </w:pPr>
      <w:r>
        <w:t>Figure 2 illustrates the lifecycle of an experiment from the GUI's perspective. An experiment submitted through the GUI can contain multiple simulations. The controller initialises the value-chain</w:t>
      </w:r>
      <w:r w:rsidRPr="0028070E">
        <w:t xml:space="preserve"> service within </w:t>
      </w:r>
      <w:r w:rsidR="0028070E" w:rsidRPr="0028070E">
        <w:t>SURIMI</w:t>
      </w:r>
      <w:r w:rsidR="0028070E">
        <w:rPr>
          <w:i/>
          <w:iCs/>
          <w:color w:val="610709"/>
          <w:sz w:val="20"/>
          <w:szCs w:val="20"/>
        </w:rPr>
        <w:t>.</w:t>
      </w:r>
      <w:r w:rsidR="0028070E">
        <w:t xml:space="preserve"> Once</w:t>
      </w:r>
      <w:r>
        <w:t xml:space="preserve"> per experiment and subsequently adds sales statistics as they become available. A summary of the value chain is intended to be available at any point after initialisation, for example, before the experiment is finalised. The exchange shown in Figure 2 does not involve fixed simulation steps. Instead, sales statistics accumulate throughout the experiment as they arrive.</w:t>
      </w:r>
    </w:p>
    <w:p w14:paraId="387E474F" w14:textId="77777777" w:rsidR="007557BF" w:rsidRDefault="00000000">
      <w:pPr>
        <w:keepNext/>
        <w:spacing w:before="120" w:after="60"/>
        <w:jc w:val="center"/>
      </w:pPr>
      <w:r>
        <w:rPr>
          <w:noProof/>
        </w:rPr>
        <w:lastRenderedPageBreak/>
        <w:drawing>
          <wp:inline distT="0" distB="0" distL="0" distR="0" wp14:anchorId="358A9257" wp14:editId="201CDFE2">
            <wp:extent cx="3960000" cy="2822133"/>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21"/>
                    <a:stretch>
                      <a:fillRect/>
                    </a:stretch>
                  </pic:blipFill>
                  <pic:spPr>
                    <a:xfrm>
                      <a:off x="0" y="0"/>
                      <a:ext cx="3960000" cy="2822133"/>
                    </a:xfrm>
                    <a:prstGeom prst="rect">
                      <a:avLst/>
                    </a:prstGeom>
                  </pic:spPr>
                </pic:pic>
              </a:graphicData>
            </a:graphic>
          </wp:inline>
        </w:drawing>
      </w:r>
    </w:p>
    <w:p w14:paraId="5F8267FB" w14:textId="6A875F40" w:rsidR="007557BF" w:rsidRDefault="00000000">
      <w:pPr>
        <w:keepLines/>
        <w:spacing w:before="60" w:after="240"/>
        <w:jc w:val="center"/>
        <w:rPr>
          <w:i/>
          <w:iCs/>
          <w:color w:val="610709"/>
          <w:sz w:val="20"/>
          <w:szCs w:val="20"/>
        </w:rPr>
      </w:pPr>
      <w:r>
        <w:rPr>
          <w:i/>
          <w:iCs/>
          <w:color w:val="610709"/>
          <w:sz w:val="20"/>
          <w:szCs w:val="20"/>
        </w:rPr>
        <w:t>Figure 2. The SURIMI-specific Value Chain controller encapsulates the Value Chain computations and translates control and data exchanges using model</w:t>
      </w:r>
      <w:r w:rsidR="0028070E">
        <w:rPr>
          <w:i/>
          <w:iCs/>
          <w:color w:val="610709"/>
          <w:sz w:val="20"/>
          <w:szCs w:val="20"/>
        </w:rPr>
        <w:t>.</w:t>
      </w:r>
    </w:p>
    <w:p w14:paraId="618005FB" w14:textId="77777777" w:rsidR="0028070E" w:rsidRDefault="0028070E">
      <w:pPr>
        <w:keepLines/>
        <w:spacing w:before="60" w:after="240"/>
        <w:jc w:val="center"/>
      </w:pPr>
    </w:p>
    <w:p w14:paraId="28DBF08F" w14:textId="668188D8" w:rsidR="007557BF" w:rsidRDefault="00000000">
      <w:pPr>
        <w:jc w:val="both"/>
      </w:pPr>
      <w:r>
        <w:t>Figure 3 shows the internal structure of the value-chain service. A SURIMI contract, provided when an experiment is initialised, is combined with scenario</w:t>
      </w:r>
      <w:r w:rsidRPr="0028070E">
        <w:t>-specific semantic mappings</w:t>
      </w:r>
      <w:r>
        <w:t xml:space="preserve"> to create a SURIMI–VC configuration.</w:t>
      </w:r>
      <w:r w:rsidRPr="0028070E">
        <w:t xml:space="preserve"> These mappings are derived from the </w:t>
      </w:r>
      <w:r>
        <w:t>scenario's value-chain model data (§3.1) and translate SURIMI's generic codes (species, markets) into the enterprises represented in those data. The value-chain controller reads this configuration and drives the value-chain engine, exchanging control information and data with both the engine and the SURIMI controller.</w:t>
      </w:r>
    </w:p>
    <w:p w14:paraId="18A878C4" w14:textId="77777777" w:rsidR="007557BF" w:rsidRDefault="00000000">
      <w:pPr>
        <w:keepNext/>
        <w:spacing w:before="120" w:after="60"/>
        <w:jc w:val="center"/>
      </w:pPr>
      <w:r>
        <w:rPr>
          <w:noProof/>
        </w:rPr>
        <w:drawing>
          <wp:inline distT="0" distB="0" distL="0" distR="0" wp14:anchorId="0EC5B77F" wp14:editId="521D472C">
            <wp:extent cx="4320000" cy="2023393"/>
            <wp:effectExtent l="0" t="0" r="0" b="0"/>
            <wp:docPr id="3003" name="Picture 3003"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22"/>
                    <a:stretch>
                      <a:fillRect/>
                    </a:stretch>
                  </pic:blipFill>
                  <pic:spPr>
                    <a:xfrm>
                      <a:off x="0" y="0"/>
                      <a:ext cx="4320000" cy="2023393"/>
                    </a:xfrm>
                    <a:prstGeom prst="rect">
                      <a:avLst/>
                    </a:prstGeom>
                  </pic:spPr>
                </pic:pic>
              </a:graphicData>
            </a:graphic>
          </wp:inline>
        </w:drawing>
      </w:r>
    </w:p>
    <w:p w14:paraId="122DB060" w14:textId="4AB6176B" w:rsidR="007557BF" w:rsidRDefault="00000000">
      <w:pPr>
        <w:keepLines/>
        <w:spacing w:before="60" w:after="240"/>
        <w:jc w:val="center"/>
      </w:pPr>
      <w:r>
        <w:rPr>
          <w:i/>
          <w:iCs/>
          <w:color w:val="610709"/>
          <w:sz w:val="20"/>
          <w:szCs w:val="20"/>
        </w:rPr>
        <w:t>Figure 3. Conceptual architecture of the value-chain service. The semantic mappings between SURIMI's generic codes and a scenario's own enterprises are derived from that scenario's value-chain model data (§3.1).</w:t>
      </w:r>
    </w:p>
    <w:p w14:paraId="4D6B752E" w14:textId="50FC815A" w:rsidR="007557BF" w:rsidRDefault="00000000">
      <w:pPr>
        <w:jc w:val="both"/>
      </w:pPr>
      <w:r>
        <w:t>The value-chain service uses a single controller implementation that manages the value-chain engine's computation classes.</w:t>
      </w:r>
      <w:r w:rsidR="0028070E">
        <w:t xml:space="preserve"> </w:t>
      </w:r>
      <w:r>
        <w:t xml:space="preserve">Within the engine, the value chain consists of enterprises ("units") classified into six categories according to their function: producer, processing, distribution, wholesaler, retailer and consumer. Producers form the entry point of the chain, receiving landings </w:t>
      </w:r>
      <w:r>
        <w:lastRenderedPageBreak/>
        <w:t xml:space="preserve">of a given species directly from fishing fleets. Each enterprise's outputs are linked to downstream enterprises, and the engine propagates production, revenue, cost and employment figures through the network to calculate the per-category indicators returned by </w:t>
      </w:r>
      <w:r>
        <w:rPr>
          <w:rFonts w:ascii="Consolas" w:hAnsi="Consolas" w:cs="Consolas"/>
          <w:sz w:val="20"/>
          <w:szCs w:val="20"/>
          <w:shd w:val="clear" w:color="auto" w:fill="F2F2F2"/>
        </w:rPr>
        <w:t>GetValueChain</w:t>
      </w:r>
      <w:r>
        <w:t xml:space="preserve"> (§4.1). The enterprises and their connections within each scenario are</w:t>
      </w:r>
      <w:r w:rsidRPr="0028070E">
        <w:t xml:space="preserve"> described in </w:t>
      </w:r>
      <w:r>
        <w:t>§3.1.</w:t>
      </w:r>
    </w:p>
    <w:p w14:paraId="2E7B507C" w14:textId="77777777" w:rsidR="007557BF" w:rsidRDefault="00000000">
      <w:pPr>
        <w:keepNext/>
        <w:spacing w:before="120" w:after="60"/>
        <w:jc w:val="center"/>
      </w:pPr>
      <w:r>
        <w:rPr>
          <w:noProof/>
        </w:rPr>
        <w:drawing>
          <wp:inline distT="0" distB="0" distL="0" distR="0" wp14:anchorId="48403A20" wp14:editId="6302C0FA">
            <wp:extent cx="5831840" cy="334735"/>
            <wp:effectExtent l="0" t="0" r="0" b="0"/>
            <wp:docPr id="3004" name="Picture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md_image4.png"/>
                    <pic:cNvPicPr/>
                  </pic:nvPicPr>
                  <pic:blipFill>
                    <a:blip r:embed="rId23"/>
                    <a:stretch>
                      <a:fillRect/>
                    </a:stretch>
                  </pic:blipFill>
                  <pic:spPr>
                    <a:xfrm>
                      <a:off x="0" y="0"/>
                      <a:ext cx="5831840" cy="334735"/>
                    </a:xfrm>
                    <a:prstGeom prst="rect">
                      <a:avLst/>
                    </a:prstGeom>
                  </pic:spPr>
                </pic:pic>
              </a:graphicData>
            </a:graphic>
          </wp:inline>
        </w:drawing>
      </w:r>
    </w:p>
    <w:p w14:paraId="4BCB78AB" w14:textId="77777777" w:rsidR="007557BF" w:rsidRDefault="00000000">
      <w:pPr>
        <w:keepLines/>
        <w:spacing w:before="60" w:after="240"/>
        <w:jc w:val="center"/>
      </w:pPr>
      <w:r>
        <w:rPr>
          <w:i/>
          <w:iCs/>
          <w:color w:val="610709"/>
          <w:sz w:val="20"/>
          <w:szCs w:val="20"/>
        </w:rPr>
        <w:t>Figure 4. Simplified structure of the value chain. A scenario's enterprises and links (§3.1) can branch and merge, but not cycle; this diagram shows the six functional categories in the order product typically flows between them.</w:t>
      </w:r>
    </w:p>
    <w:p w14:paraId="57E106DF" w14:textId="77777777" w:rsidR="007557BF" w:rsidRDefault="00000000" w:rsidP="0028070E">
      <w:pPr>
        <w:jc w:val="both"/>
      </w:pPr>
      <w:r>
        <w:t xml:space="preserve">The value-chain controller is designed to load a scenario's value-chain data and semantic mappings when an experiment is initialised, accumulate incoming sales statistics, and run the engine to produce the summary returned by </w:t>
      </w:r>
      <w:r>
        <w:rPr>
          <w:rFonts w:ascii="Consolas" w:hAnsi="Consolas" w:cs="Consolas"/>
          <w:sz w:val="20"/>
          <w:szCs w:val="20"/>
          <w:shd w:val="clear" w:color="auto" w:fill="F2F2F2"/>
        </w:rPr>
        <w:t>GetValueChain</w:t>
      </w:r>
      <w:r>
        <w:t>. So far, these functions are only defined through an interface</w:t>
      </w:r>
      <w:r w:rsidRPr="0028070E">
        <w:t>.</w:t>
      </w:r>
    </w:p>
    <w:p w14:paraId="6ED16F2D" w14:textId="77777777" w:rsidR="007557BF" w:rsidRDefault="007557BF"/>
    <w:p w14:paraId="73A30D34" w14:textId="77777777" w:rsidR="007557BF" w:rsidRDefault="00000000">
      <w:pPr>
        <w:pStyle w:val="Heading1"/>
        <w:keepNext/>
        <w:keepLines/>
      </w:pPr>
      <w:bookmarkStart w:id="7" w:name="_Toc244271944"/>
      <w:r>
        <w:t>3. Inputs</w:t>
      </w:r>
      <w:bookmarkEnd w:id="7"/>
    </w:p>
    <w:p w14:paraId="513E6778" w14:textId="77777777" w:rsidR="007557BF" w:rsidRDefault="007557BF"/>
    <w:p w14:paraId="62144FDE" w14:textId="77777777" w:rsidR="007557BF" w:rsidRDefault="00000000">
      <w:pPr>
        <w:pStyle w:val="Heading2"/>
        <w:keepNext/>
        <w:keepLines/>
      </w:pPr>
      <w:bookmarkStart w:id="8" w:name="_Toc244271945"/>
      <w:r>
        <w:t>3.1 Data</w:t>
      </w:r>
      <w:bookmarkEnd w:id="8"/>
    </w:p>
    <w:p w14:paraId="4048D95B" w14:textId="77777777" w:rsidR="007557BF" w:rsidRDefault="00000000">
      <w:pPr>
        <w:jc w:val="both"/>
      </w:pPr>
      <w:r>
        <w:t xml:space="preserve">The value-chain engine's scenario data is stored in a SQLite database (a self-contained database file), located at </w:t>
      </w:r>
      <w:r>
        <w:rPr>
          <w:rFonts w:ascii="Consolas" w:hAnsi="Consolas" w:cs="Consolas"/>
          <w:sz w:val="20"/>
          <w:szCs w:val="20"/>
          <w:shd w:val="clear" w:color="auto" w:fill="F2F2F2"/>
        </w:rPr>
        <w:t>Includes/$SCENARIO/$SCENARIO.vc.sqlite</w:t>
      </w:r>
      <w:r>
        <w:t xml:space="preserve"> in the SURIMI-value-chain repository. The database follows the engine's own schema. The base </w:t>
      </w:r>
      <w:r>
        <w:rPr>
          <w:rFonts w:ascii="Consolas" w:hAnsi="Consolas" w:cs="Consolas"/>
          <w:sz w:val="20"/>
          <w:szCs w:val="20"/>
          <w:shd w:val="clear" w:color="auto" w:fill="F2F2F2"/>
        </w:rPr>
        <w:t>Unit</w:t>
      </w:r>
      <w:r>
        <w:t xml:space="preserve"> table contains one row per enterprise, with separate subtype tables for each functional category (</w:t>
      </w:r>
      <w:r>
        <w:rPr>
          <w:rFonts w:ascii="Consolas" w:hAnsi="Consolas" w:cs="Consolas"/>
          <w:sz w:val="20"/>
          <w:szCs w:val="20"/>
          <w:shd w:val="clear" w:color="auto" w:fill="F2F2F2"/>
        </w:rPr>
        <w:t>ProducerUnit</w:t>
      </w:r>
      <w:r>
        <w:t xml:space="preserve">, </w:t>
      </w:r>
      <w:r>
        <w:rPr>
          <w:rFonts w:ascii="Consolas" w:hAnsi="Consolas" w:cs="Consolas"/>
          <w:sz w:val="20"/>
          <w:szCs w:val="20"/>
          <w:shd w:val="clear" w:color="auto" w:fill="F2F2F2"/>
        </w:rPr>
        <w:t>ProcessingUnit</w:t>
      </w:r>
      <w:r>
        <w:t xml:space="preserve">, </w:t>
      </w:r>
      <w:r>
        <w:rPr>
          <w:rFonts w:ascii="Consolas" w:hAnsi="Consolas" w:cs="Consolas"/>
          <w:sz w:val="20"/>
          <w:szCs w:val="20"/>
          <w:shd w:val="clear" w:color="auto" w:fill="F2F2F2"/>
        </w:rPr>
        <w:t>DistributionUnit</w:t>
      </w:r>
      <w:r>
        <w:t xml:space="preserve">, </w:t>
      </w:r>
      <w:r>
        <w:rPr>
          <w:rFonts w:ascii="Consolas" w:hAnsi="Consolas" w:cs="Consolas"/>
          <w:sz w:val="20"/>
          <w:szCs w:val="20"/>
          <w:shd w:val="clear" w:color="auto" w:fill="F2F2F2"/>
        </w:rPr>
        <w:t>WholesalerUnit</w:t>
      </w:r>
      <w:r>
        <w:t xml:space="preserve">, </w:t>
      </w:r>
      <w:r>
        <w:rPr>
          <w:rFonts w:ascii="Consolas" w:hAnsi="Consolas" w:cs="Consolas"/>
          <w:sz w:val="20"/>
          <w:szCs w:val="20"/>
          <w:shd w:val="clear" w:color="auto" w:fill="F2F2F2"/>
        </w:rPr>
        <w:t>RetailerUnit</w:t>
      </w:r>
      <w:r>
        <w:t xml:space="preserve">, </w:t>
      </w:r>
      <w:r>
        <w:rPr>
          <w:rFonts w:ascii="Consolas" w:hAnsi="Consolas" w:cs="Consolas"/>
          <w:sz w:val="20"/>
          <w:szCs w:val="20"/>
          <w:shd w:val="clear" w:color="auto" w:fill="F2F2F2"/>
        </w:rPr>
        <w:t>ConsumerUnit</w:t>
      </w:r>
      <w:r>
        <w:t xml:space="preserve">). A shared </w:t>
      </w:r>
      <w:r>
        <w:rPr>
          <w:rFonts w:ascii="Consolas" w:hAnsi="Consolas" w:cs="Consolas"/>
          <w:sz w:val="20"/>
          <w:szCs w:val="20"/>
          <w:shd w:val="clear" w:color="auto" w:fill="F2F2F2"/>
        </w:rPr>
        <w:t>EconomicUnit</w:t>
      </w:r>
      <w:r>
        <w:t xml:space="preserve"> table stores the cost, tax, subsidy and labour attributes of all enterprises, regardless of category.</w:t>
      </w:r>
    </w:p>
    <w:p w14:paraId="45C74C81" w14:textId="77777777" w:rsidR="007557BF" w:rsidRDefault="00000000">
      <w:pPr>
        <w:jc w:val="both"/>
      </w:pPr>
      <w:r>
        <w:t xml:space="preserve">The </w:t>
      </w:r>
      <w:r>
        <w:rPr>
          <w:rFonts w:ascii="Consolas" w:hAnsi="Consolas" w:cs="Consolas"/>
          <w:sz w:val="20"/>
          <w:szCs w:val="20"/>
          <w:shd w:val="clear" w:color="auto" w:fill="F2F2F2"/>
        </w:rPr>
        <w:t>Link</w:t>
      </w:r>
      <w:r>
        <w:t xml:space="preserve"> and </w:t>
      </w:r>
      <w:r>
        <w:rPr>
          <w:rFonts w:ascii="Consolas" w:hAnsi="Consolas" w:cs="Consolas"/>
          <w:sz w:val="20"/>
          <w:szCs w:val="20"/>
          <w:shd w:val="clear" w:color="auto" w:fill="F2F2F2"/>
        </w:rPr>
        <w:t>FlowPosition</w:t>
      </w:r>
      <w:r>
        <w:t xml:space="preserve"> tables describe the connections between enterprises and the visual layout of the chain. The </w:t>
      </w:r>
      <w:r>
        <w:rPr>
          <w:rFonts w:ascii="Consolas" w:hAnsi="Consolas" w:cs="Consolas"/>
          <w:sz w:val="20"/>
          <w:szCs w:val="20"/>
          <w:shd w:val="clear" w:color="auto" w:fill="F2F2F2"/>
        </w:rPr>
        <w:t>LinkLandings</w:t>
      </w:r>
      <w:r>
        <w:t xml:space="preserve"> table associates a producer-side link with the species code of the landings entering the chain at that point. Finally, the </w:t>
      </w:r>
      <w:r>
        <w:rPr>
          <w:rFonts w:ascii="Consolas" w:hAnsi="Consolas" w:cs="Consolas"/>
          <w:sz w:val="20"/>
          <w:szCs w:val="20"/>
          <w:shd w:val="clear" w:color="auto" w:fill="F2F2F2"/>
        </w:rPr>
        <w:t>Parameters</w:t>
      </w:r>
      <w:r>
        <w:t xml:space="preserve"> table stores engine settings inherited from Ecopath with Ecosim, such as the equilibrium effort range and whether the run is coupled to Ecosim.</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720"/>
        <w:gridCol w:w="3924"/>
        <w:gridCol w:w="3372"/>
      </w:tblGrid>
      <w:tr w:rsidR="007557BF" w14:paraId="2C8522E8" w14:textId="77777777" w:rsidTr="007557BF">
        <w:trPr>
          <w:cnfStyle w:val="100000000000" w:firstRow="1" w:lastRow="0" w:firstColumn="0" w:lastColumn="0" w:oddVBand="0" w:evenVBand="0" w:oddHBand="0" w:evenHBand="0" w:firstRowFirstColumn="0" w:firstRowLastColumn="0" w:lastRowFirstColumn="0" w:lastRowLastColumn="0"/>
          <w:trHeight w:val="397"/>
          <w:tblHeader/>
        </w:trPr>
        <w:tc>
          <w:tcPr>
            <w:tcW w:w="1720" w:type="dxa"/>
            <w:vAlign w:val="center"/>
          </w:tcPr>
          <w:p w14:paraId="09CEBF8B" w14:textId="77777777" w:rsidR="007557BF" w:rsidRDefault="00000000">
            <w:r>
              <w:t>Table</w:t>
            </w:r>
          </w:p>
        </w:tc>
        <w:tc>
          <w:tcPr>
            <w:tcW w:w="3924" w:type="dxa"/>
            <w:vAlign w:val="center"/>
          </w:tcPr>
          <w:p w14:paraId="5B96E055" w14:textId="77777777" w:rsidR="007557BF" w:rsidRDefault="00000000">
            <w:r>
              <w:t>Variable name</w:t>
            </w:r>
          </w:p>
        </w:tc>
        <w:tc>
          <w:tcPr>
            <w:tcW w:w="3372" w:type="dxa"/>
            <w:vAlign w:val="center"/>
          </w:tcPr>
          <w:p w14:paraId="4628F67E" w14:textId="77777777" w:rsidR="007557BF" w:rsidRDefault="00000000">
            <w:r>
              <w:t>Description</w:t>
            </w:r>
          </w:p>
        </w:tc>
      </w:tr>
      <w:tr w:rsidR="007557BF" w14:paraId="7654B4A0"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0A98DDAD" w14:textId="77777777" w:rsidR="007557BF" w:rsidRDefault="00000000">
            <w:r>
              <w:rPr>
                <w:rFonts w:ascii="Consolas" w:hAnsi="Consolas" w:cs="Consolas"/>
                <w:sz w:val="16"/>
                <w:szCs w:val="16"/>
                <w:shd w:val="clear" w:color="auto" w:fill="F2F2F2"/>
              </w:rPr>
              <w:t>Unit</w:t>
            </w:r>
          </w:p>
        </w:tc>
        <w:tc>
          <w:tcPr>
            <w:tcW w:w="3924" w:type="dxa"/>
            <w:vAlign w:val="center"/>
          </w:tcPr>
          <w:p w14:paraId="257CDC96" w14:textId="77777777" w:rsidR="007557BF" w:rsidRDefault="00000000">
            <w:r>
              <w:rPr>
                <w:rFonts w:ascii="Consolas" w:hAnsi="Consolas" w:cs="Consolas"/>
                <w:sz w:val="16"/>
                <w:szCs w:val="16"/>
                <w:shd w:val="clear" w:color="auto" w:fill="F2F2F2"/>
              </w:rPr>
              <w:t>Name</w:t>
            </w:r>
            <w:r>
              <w:t xml:space="preserve">, </w:t>
            </w:r>
            <w:r>
              <w:rPr>
                <w:rFonts w:ascii="Consolas" w:hAnsi="Consolas" w:cs="Consolas"/>
                <w:sz w:val="16"/>
                <w:szCs w:val="16"/>
                <w:shd w:val="clear" w:color="auto" w:fill="F2F2F2"/>
              </w:rPr>
              <w:t>NameLocal</w:t>
            </w:r>
          </w:p>
        </w:tc>
        <w:tc>
          <w:tcPr>
            <w:tcW w:w="3372" w:type="dxa"/>
            <w:vAlign w:val="center"/>
          </w:tcPr>
          <w:p w14:paraId="42273CCF" w14:textId="77777777" w:rsidR="007557BF" w:rsidRDefault="00000000">
            <w:r>
              <w:t>Name of the enterprise</w:t>
            </w:r>
          </w:p>
        </w:tc>
      </w:tr>
      <w:tr w:rsidR="007557BF" w14:paraId="4F7D7AE0" w14:textId="77777777" w:rsidTr="007557BF">
        <w:trPr>
          <w:cantSplit/>
          <w:trHeight w:val="340"/>
        </w:trPr>
        <w:tc>
          <w:tcPr>
            <w:tcW w:w="1720" w:type="dxa"/>
            <w:vAlign w:val="center"/>
          </w:tcPr>
          <w:p w14:paraId="2AA25FC1" w14:textId="77777777" w:rsidR="007557BF" w:rsidRDefault="00000000">
            <w:r>
              <w:rPr>
                <w:rFonts w:ascii="Consolas" w:hAnsi="Consolas" w:cs="Consolas"/>
                <w:sz w:val="16"/>
                <w:szCs w:val="16"/>
                <w:shd w:val="clear" w:color="auto" w:fill="F2F2F2"/>
              </w:rPr>
              <w:t>Unit</w:t>
            </w:r>
          </w:p>
        </w:tc>
        <w:tc>
          <w:tcPr>
            <w:tcW w:w="3924" w:type="dxa"/>
            <w:vAlign w:val="center"/>
          </w:tcPr>
          <w:p w14:paraId="32402BE2" w14:textId="77777777" w:rsidR="007557BF" w:rsidRDefault="00000000">
            <w:r>
              <w:rPr>
                <w:rFonts w:ascii="Consolas" w:hAnsi="Consolas" w:cs="Consolas"/>
                <w:sz w:val="16"/>
                <w:szCs w:val="16"/>
                <w:shd w:val="clear" w:color="auto" w:fill="F2F2F2"/>
              </w:rPr>
              <w:t>Sequence</w:t>
            </w:r>
          </w:p>
        </w:tc>
        <w:tc>
          <w:tcPr>
            <w:tcW w:w="3372" w:type="dxa"/>
            <w:vAlign w:val="center"/>
          </w:tcPr>
          <w:p w14:paraId="62E03C7D" w14:textId="77777777" w:rsidR="007557BF" w:rsidRDefault="00000000">
            <w:r>
              <w:t>Enterprise's position in the chain's drawing order</w:t>
            </w:r>
          </w:p>
        </w:tc>
      </w:tr>
      <w:tr w:rsidR="007557BF" w14:paraId="1AB12C4C"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1BDFB9B2" w14:textId="77777777" w:rsidR="007557BF" w:rsidRDefault="00000000">
            <w:r>
              <w:rPr>
                <w:rFonts w:ascii="Consolas" w:hAnsi="Consolas" w:cs="Consolas"/>
                <w:sz w:val="16"/>
                <w:szCs w:val="16"/>
                <w:shd w:val="clear" w:color="auto" w:fill="F2F2F2"/>
              </w:rPr>
              <w:t>Unit</w:t>
            </w:r>
          </w:p>
        </w:tc>
        <w:tc>
          <w:tcPr>
            <w:tcW w:w="3924" w:type="dxa"/>
            <w:vAlign w:val="center"/>
          </w:tcPr>
          <w:p w14:paraId="70E39EBA" w14:textId="77777777" w:rsidR="007557BF" w:rsidRDefault="00000000">
            <w:r>
              <w:rPr>
                <w:rFonts w:ascii="Consolas" w:hAnsi="Consolas" w:cs="Consolas"/>
                <w:sz w:val="16"/>
                <w:szCs w:val="16"/>
                <w:shd w:val="clear" w:color="auto" w:fill="F2F2F2"/>
              </w:rPr>
              <w:t>Nationality</w:t>
            </w:r>
          </w:p>
        </w:tc>
        <w:tc>
          <w:tcPr>
            <w:tcW w:w="3372" w:type="dxa"/>
            <w:vAlign w:val="center"/>
          </w:tcPr>
          <w:p w14:paraId="674D4732" w14:textId="77777777" w:rsidR="007557BF" w:rsidRDefault="00000000">
            <w:r>
              <w:t>Enterprise's country</w:t>
            </w:r>
          </w:p>
        </w:tc>
      </w:tr>
      <w:tr w:rsidR="007557BF" w14:paraId="5E8F9B45" w14:textId="77777777" w:rsidTr="007557BF">
        <w:trPr>
          <w:cantSplit/>
          <w:trHeight w:val="340"/>
        </w:trPr>
        <w:tc>
          <w:tcPr>
            <w:tcW w:w="1720" w:type="dxa"/>
            <w:vAlign w:val="center"/>
          </w:tcPr>
          <w:p w14:paraId="19FD1F00" w14:textId="77777777" w:rsidR="007557BF" w:rsidRDefault="00000000">
            <w:r>
              <w:rPr>
                <w:rFonts w:ascii="Consolas" w:hAnsi="Consolas" w:cs="Consolas"/>
                <w:sz w:val="16"/>
                <w:szCs w:val="16"/>
                <w:shd w:val="clear" w:color="auto" w:fill="F2F2F2"/>
              </w:rPr>
              <w:t>ProducerUnit</w:t>
            </w:r>
          </w:p>
        </w:tc>
        <w:tc>
          <w:tcPr>
            <w:tcW w:w="3924" w:type="dxa"/>
            <w:vAlign w:val="center"/>
          </w:tcPr>
          <w:p w14:paraId="1E9B101B" w14:textId="77777777" w:rsidR="007557BF" w:rsidRDefault="00000000">
            <w:r>
              <w:rPr>
                <w:rFonts w:ascii="Consolas" w:hAnsi="Consolas" w:cs="Consolas"/>
                <w:sz w:val="16"/>
                <w:szCs w:val="16"/>
                <w:shd w:val="clear" w:color="auto" w:fill="F2F2F2"/>
              </w:rPr>
              <w:t>GearCode</w:t>
            </w:r>
          </w:p>
        </w:tc>
        <w:tc>
          <w:tcPr>
            <w:tcW w:w="3372" w:type="dxa"/>
            <w:vAlign w:val="center"/>
          </w:tcPr>
          <w:p w14:paraId="3DC58BC3" w14:textId="77777777" w:rsidR="007557BF" w:rsidRDefault="00000000">
            <w:r>
              <w:t>Fishing gear the producer uses</w:t>
            </w:r>
          </w:p>
        </w:tc>
      </w:tr>
      <w:tr w:rsidR="007557BF" w14:paraId="4452EEFC"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46448154" w14:textId="77777777" w:rsidR="007557BF" w:rsidRDefault="00000000">
            <w:r>
              <w:rPr>
                <w:rFonts w:ascii="Consolas" w:hAnsi="Consolas" w:cs="Consolas"/>
                <w:sz w:val="16"/>
                <w:szCs w:val="16"/>
                <w:shd w:val="clear" w:color="auto" w:fill="F2F2F2"/>
              </w:rPr>
              <w:t>ProducerUnit</w:t>
            </w:r>
          </w:p>
        </w:tc>
        <w:tc>
          <w:tcPr>
            <w:tcW w:w="3924" w:type="dxa"/>
            <w:vAlign w:val="center"/>
          </w:tcPr>
          <w:p w14:paraId="4D22567F" w14:textId="77777777" w:rsidR="007557BF" w:rsidRDefault="00000000">
            <w:r>
              <w:rPr>
                <w:rFonts w:ascii="Consolas" w:hAnsi="Consolas" w:cs="Consolas"/>
                <w:sz w:val="16"/>
                <w:szCs w:val="16"/>
                <w:shd w:val="clear" w:color="auto" w:fill="F2F2F2"/>
              </w:rPr>
              <w:t>TicketProducts</w:t>
            </w:r>
            <w:r>
              <w:t xml:space="preserve">, </w:t>
            </w:r>
            <w:r>
              <w:rPr>
                <w:rFonts w:ascii="Consolas" w:hAnsi="Consolas" w:cs="Consolas"/>
                <w:sz w:val="16"/>
                <w:szCs w:val="16"/>
                <w:shd w:val="clear" w:color="auto" w:fill="F2F2F2"/>
              </w:rPr>
              <w:t>ObserverCost</w:t>
            </w:r>
            <w:r>
              <w:t xml:space="preserve">, </w:t>
            </w:r>
            <w:r>
              <w:rPr>
                <w:rFonts w:ascii="Consolas" w:hAnsi="Consolas" w:cs="Consolas"/>
                <w:sz w:val="16"/>
                <w:szCs w:val="16"/>
                <w:shd w:val="clear" w:color="auto" w:fill="F2F2F2"/>
              </w:rPr>
              <w:t>ObserverRate</w:t>
            </w:r>
          </w:p>
        </w:tc>
        <w:tc>
          <w:tcPr>
            <w:tcW w:w="3372" w:type="dxa"/>
            <w:vAlign w:val="center"/>
          </w:tcPr>
          <w:p w14:paraId="395D1DF4" w14:textId="77777777" w:rsidR="007557BF" w:rsidRDefault="00000000">
            <w:r>
              <w:t>Producer-specific revenue and monitoring cost</w:t>
            </w:r>
          </w:p>
        </w:tc>
      </w:tr>
      <w:tr w:rsidR="007557BF" w14:paraId="6F3118F9" w14:textId="77777777" w:rsidTr="007557BF">
        <w:trPr>
          <w:cantSplit/>
          <w:trHeight w:val="340"/>
        </w:trPr>
        <w:tc>
          <w:tcPr>
            <w:tcW w:w="1720" w:type="dxa"/>
            <w:vAlign w:val="center"/>
          </w:tcPr>
          <w:p w14:paraId="3CA70F1E" w14:textId="77777777" w:rsidR="007557BF" w:rsidRDefault="00000000">
            <w:r>
              <w:rPr>
                <w:rFonts w:ascii="Consolas" w:hAnsi="Consolas" w:cs="Consolas"/>
                <w:sz w:val="16"/>
                <w:szCs w:val="16"/>
                <w:shd w:val="clear" w:color="auto" w:fill="F2F2F2"/>
              </w:rPr>
              <w:lastRenderedPageBreak/>
              <w:t>ProcessingUnit</w:t>
            </w:r>
          </w:p>
        </w:tc>
        <w:tc>
          <w:tcPr>
            <w:tcW w:w="3924" w:type="dxa"/>
            <w:vAlign w:val="center"/>
          </w:tcPr>
          <w:p w14:paraId="6FFBB601" w14:textId="77777777" w:rsidR="007557BF" w:rsidRDefault="00000000">
            <w:r>
              <w:rPr>
                <w:rFonts w:ascii="Consolas" w:hAnsi="Consolas" w:cs="Consolas"/>
                <w:sz w:val="16"/>
                <w:szCs w:val="16"/>
                <w:shd w:val="clear" w:color="auto" w:fill="F2F2F2"/>
              </w:rPr>
              <w:t>AgriculturalProducts</w:t>
            </w:r>
            <w:r>
              <w:t xml:space="preserve">, </w:t>
            </w:r>
            <w:r>
              <w:rPr>
                <w:rFonts w:ascii="Consolas" w:hAnsi="Consolas" w:cs="Consolas"/>
                <w:sz w:val="16"/>
                <w:szCs w:val="16"/>
                <w:shd w:val="clear" w:color="auto" w:fill="F2F2F2"/>
              </w:rPr>
              <w:t>AgriculturalInput</w:t>
            </w:r>
          </w:p>
        </w:tc>
        <w:tc>
          <w:tcPr>
            <w:tcW w:w="3372" w:type="dxa"/>
            <w:vAlign w:val="center"/>
          </w:tcPr>
          <w:p w14:paraId="268248D7" w14:textId="77777777" w:rsidR="007557BF" w:rsidRDefault="00000000">
            <w:r>
              <w:t>Processor-specific output and input</w:t>
            </w:r>
          </w:p>
        </w:tc>
      </w:tr>
      <w:tr w:rsidR="007557BF" w14:paraId="152FA4B2"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4998037D" w14:textId="77777777" w:rsidR="007557BF" w:rsidRDefault="00000000">
            <w:r>
              <w:rPr>
                <w:rFonts w:ascii="Consolas" w:hAnsi="Consolas" w:cs="Consolas"/>
                <w:sz w:val="16"/>
                <w:szCs w:val="16"/>
                <w:shd w:val="clear" w:color="auto" w:fill="F2F2F2"/>
              </w:rPr>
              <w:t>EconomicUnit</w:t>
            </w:r>
          </w:p>
        </w:tc>
        <w:tc>
          <w:tcPr>
            <w:tcW w:w="3924" w:type="dxa"/>
            <w:vAlign w:val="center"/>
          </w:tcPr>
          <w:p w14:paraId="67CAB623" w14:textId="77777777" w:rsidR="007557BF" w:rsidRDefault="00000000">
            <w:r>
              <w:rPr>
                <w:rFonts w:ascii="Consolas" w:hAnsi="Consolas" w:cs="Consolas"/>
                <w:sz w:val="16"/>
                <w:szCs w:val="16"/>
                <w:shd w:val="clear" w:color="auto" w:fill="F2F2F2"/>
              </w:rPr>
              <w:t>EnergyCost</w:t>
            </w:r>
            <w:r>
              <w:t xml:space="preserve">, </w:t>
            </w:r>
            <w:r>
              <w:rPr>
                <w:rFonts w:ascii="Consolas" w:hAnsi="Consolas" w:cs="Consolas"/>
                <w:sz w:val="16"/>
                <w:szCs w:val="16"/>
                <w:shd w:val="clear" w:color="auto" w:fill="F2F2F2"/>
              </w:rPr>
              <w:t>IndustrialCost</w:t>
            </w:r>
            <w:r>
              <w:t xml:space="preserve">, </w:t>
            </w:r>
            <w:r>
              <w:rPr>
                <w:rFonts w:ascii="Consolas" w:hAnsi="Consolas" w:cs="Consolas"/>
                <w:sz w:val="16"/>
                <w:szCs w:val="16"/>
                <w:shd w:val="clear" w:color="auto" w:fill="F2F2F2"/>
              </w:rPr>
              <w:t>ServiceCost</w:t>
            </w:r>
            <w:r>
              <w:t xml:space="preserve">, </w:t>
            </w:r>
            <w:r>
              <w:rPr>
                <w:rFonts w:ascii="Consolas" w:hAnsi="Consolas" w:cs="Consolas"/>
                <w:sz w:val="16"/>
                <w:szCs w:val="16"/>
                <w:shd w:val="clear" w:color="auto" w:fill="F2F2F2"/>
              </w:rPr>
              <w:t>CapitalInput</w:t>
            </w:r>
            <w:r>
              <w:t xml:space="preserve">, </w:t>
            </w:r>
            <w:r>
              <w:rPr>
                <w:rFonts w:ascii="Consolas" w:hAnsi="Consolas" w:cs="Consolas"/>
                <w:sz w:val="16"/>
                <w:szCs w:val="16"/>
                <w:shd w:val="clear" w:color="auto" w:fill="F2F2F2"/>
              </w:rPr>
              <w:t>ManagementCost</w:t>
            </w:r>
            <w:r>
              <w:t xml:space="preserve">, </w:t>
            </w:r>
            <w:r>
              <w:rPr>
                <w:rFonts w:ascii="Consolas" w:hAnsi="Consolas" w:cs="Consolas"/>
                <w:sz w:val="16"/>
                <w:szCs w:val="16"/>
                <w:shd w:val="clear" w:color="auto" w:fill="F2F2F2"/>
              </w:rPr>
              <w:t>RoyaltyCost</w:t>
            </w:r>
            <w:r>
              <w:t xml:space="preserve">, </w:t>
            </w:r>
            <w:r>
              <w:rPr>
                <w:rFonts w:ascii="Consolas" w:hAnsi="Consolas" w:cs="Consolas"/>
                <w:sz w:val="16"/>
                <w:szCs w:val="16"/>
                <w:shd w:val="clear" w:color="auto" w:fill="F2F2F2"/>
              </w:rPr>
              <w:t>CertificationCost</w:t>
            </w:r>
          </w:p>
        </w:tc>
        <w:tc>
          <w:tcPr>
            <w:tcW w:w="3372" w:type="dxa"/>
            <w:vAlign w:val="center"/>
          </w:tcPr>
          <w:p w14:paraId="66BA53D9" w14:textId="77777777" w:rsidR="007557BF" w:rsidRDefault="00000000">
            <w:r>
              <w:t>Input costs common to every enterprise</w:t>
            </w:r>
          </w:p>
        </w:tc>
      </w:tr>
      <w:tr w:rsidR="007557BF" w14:paraId="6E84EF08" w14:textId="77777777" w:rsidTr="007557BF">
        <w:trPr>
          <w:cantSplit/>
          <w:trHeight w:val="340"/>
        </w:trPr>
        <w:tc>
          <w:tcPr>
            <w:tcW w:w="1720" w:type="dxa"/>
            <w:vAlign w:val="center"/>
          </w:tcPr>
          <w:p w14:paraId="5FCDF39D" w14:textId="77777777" w:rsidR="007557BF" w:rsidRDefault="00000000">
            <w:r>
              <w:rPr>
                <w:rFonts w:ascii="Consolas" w:hAnsi="Consolas" w:cs="Consolas"/>
                <w:sz w:val="16"/>
                <w:szCs w:val="16"/>
                <w:shd w:val="clear" w:color="auto" w:fill="F2F2F2"/>
              </w:rPr>
              <w:t>EconomicUnit</w:t>
            </w:r>
          </w:p>
        </w:tc>
        <w:tc>
          <w:tcPr>
            <w:tcW w:w="3924" w:type="dxa"/>
            <w:vAlign w:val="center"/>
          </w:tcPr>
          <w:p w14:paraId="7B07BBA7" w14:textId="77777777" w:rsidR="007557BF" w:rsidRDefault="00000000">
            <w:r>
              <w:rPr>
                <w:rFonts w:ascii="Consolas" w:hAnsi="Consolas" w:cs="Consolas"/>
                <w:sz w:val="16"/>
                <w:szCs w:val="16"/>
                <w:shd w:val="clear" w:color="auto" w:fill="F2F2F2"/>
              </w:rPr>
              <w:t>SubsidyEnergy</w:t>
            </w:r>
            <w:r>
              <w:t xml:space="preserve">, </w:t>
            </w:r>
            <w:r>
              <w:rPr>
                <w:rFonts w:ascii="Consolas" w:hAnsi="Consolas" w:cs="Consolas"/>
                <w:sz w:val="16"/>
                <w:szCs w:val="16"/>
                <w:shd w:val="clear" w:color="auto" w:fill="F2F2F2"/>
              </w:rPr>
              <w:t>SubsidyOther</w:t>
            </w:r>
          </w:p>
        </w:tc>
        <w:tc>
          <w:tcPr>
            <w:tcW w:w="3372" w:type="dxa"/>
            <w:vAlign w:val="center"/>
          </w:tcPr>
          <w:p w14:paraId="72B6EBE7" w14:textId="77777777" w:rsidR="007557BF" w:rsidRDefault="00000000">
            <w:r>
              <w:t>Subsidies received</w:t>
            </w:r>
          </w:p>
        </w:tc>
      </w:tr>
      <w:tr w:rsidR="007557BF" w14:paraId="0B95DE9A"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7CD2F852" w14:textId="77777777" w:rsidR="007557BF" w:rsidRDefault="00000000">
            <w:r>
              <w:rPr>
                <w:rFonts w:ascii="Consolas" w:hAnsi="Consolas" w:cs="Consolas"/>
                <w:sz w:val="16"/>
                <w:szCs w:val="16"/>
                <w:shd w:val="clear" w:color="auto" w:fill="F2F2F2"/>
              </w:rPr>
              <w:t>EconomicUnit</w:t>
            </w:r>
          </w:p>
        </w:tc>
        <w:tc>
          <w:tcPr>
            <w:tcW w:w="3924" w:type="dxa"/>
            <w:vAlign w:val="center"/>
          </w:tcPr>
          <w:p w14:paraId="448D49B7" w14:textId="77777777" w:rsidR="007557BF" w:rsidRDefault="00000000">
            <w:r>
              <w:rPr>
                <w:rFonts w:ascii="Consolas" w:hAnsi="Consolas" w:cs="Consolas"/>
                <w:sz w:val="16"/>
                <w:szCs w:val="16"/>
                <w:shd w:val="clear" w:color="auto" w:fill="F2F2F2"/>
              </w:rPr>
              <w:t>TaxEnvironmental</w:t>
            </w:r>
            <w:r>
              <w:t xml:space="preserve">, </w:t>
            </w:r>
            <w:r>
              <w:rPr>
                <w:rFonts w:ascii="Consolas" w:hAnsi="Consolas" w:cs="Consolas"/>
                <w:sz w:val="16"/>
                <w:szCs w:val="16"/>
                <w:shd w:val="clear" w:color="auto" w:fill="F2F2F2"/>
              </w:rPr>
              <w:t>TaxExport</w:t>
            </w:r>
            <w:r>
              <w:t xml:space="preserve">, </w:t>
            </w:r>
            <w:r>
              <w:rPr>
                <w:rFonts w:ascii="Consolas" w:hAnsi="Consolas" w:cs="Consolas"/>
                <w:sz w:val="16"/>
                <w:szCs w:val="16"/>
                <w:shd w:val="clear" w:color="auto" w:fill="F2F2F2"/>
              </w:rPr>
              <w:t>TaxImport</w:t>
            </w:r>
            <w:r>
              <w:t xml:space="preserve">, </w:t>
            </w:r>
            <w:r>
              <w:rPr>
                <w:rFonts w:ascii="Consolas" w:hAnsi="Consolas" w:cs="Consolas"/>
                <w:sz w:val="16"/>
                <w:szCs w:val="16"/>
                <w:shd w:val="clear" w:color="auto" w:fill="F2F2F2"/>
              </w:rPr>
              <w:t>TaxProduction</w:t>
            </w:r>
            <w:r>
              <w:t xml:space="preserve">, </w:t>
            </w:r>
            <w:r>
              <w:rPr>
                <w:rFonts w:ascii="Consolas" w:hAnsi="Consolas" w:cs="Consolas"/>
                <w:sz w:val="16"/>
                <w:szCs w:val="16"/>
                <w:shd w:val="clear" w:color="auto" w:fill="F2F2F2"/>
              </w:rPr>
              <w:t>TaxVAT</w:t>
            </w:r>
            <w:r>
              <w:t xml:space="preserve">, </w:t>
            </w:r>
            <w:r>
              <w:rPr>
                <w:rFonts w:ascii="Consolas" w:hAnsi="Consolas" w:cs="Consolas"/>
                <w:sz w:val="16"/>
                <w:szCs w:val="16"/>
                <w:shd w:val="clear" w:color="auto" w:fill="F2F2F2"/>
              </w:rPr>
              <w:t>ProfitTax</w:t>
            </w:r>
            <w:r>
              <w:t xml:space="preserve">, </w:t>
            </w:r>
            <w:r>
              <w:rPr>
                <w:rFonts w:ascii="Consolas" w:hAnsi="Consolas" w:cs="Consolas"/>
                <w:sz w:val="16"/>
                <w:szCs w:val="16"/>
                <w:shd w:val="clear" w:color="auto" w:fill="F2F2F2"/>
              </w:rPr>
              <w:t>LicenseTax</w:t>
            </w:r>
          </w:p>
        </w:tc>
        <w:tc>
          <w:tcPr>
            <w:tcW w:w="3372" w:type="dxa"/>
            <w:vAlign w:val="center"/>
          </w:tcPr>
          <w:p w14:paraId="7B51C8EB" w14:textId="77777777" w:rsidR="007557BF" w:rsidRDefault="00000000">
            <w:r>
              <w:t>Taxes paid</w:t>
            </w:r>
          </w:p>
        </w:tc>
      </w:tr>
      <w:tr w:rsidR="007557BF" w14:paraId="16F1AB52" w14:textId="77777777" w:rsidTr="007557BF">
        <w:trPr>
          <w:cantSplit/>
          <w:trHeight w:val="340"/>
        </w:trPr>
        <w:tc>
          <w:tcPr>
            <w:tcW w:w="1720" w:type="dxa"/>
            <w:vAlign w:val="center"/>
          </w:tcPr>
          <w:p w14:paraId="0F897DE9" w14:textId="77777777" w:rsidR="007557BF" w:rsidRDefault="00000000">
            <w:r>
              <w:rPr>
                <w:rFonts w:ascii="Consolas" w:hAnsi="Consolas" w:cs="Consolas"/>
                <w:sz w:val="16"/>
                <w:szCs w:val="16"/>
                <w:shd w:val="clear" w:color="auto" w:fill="F2F2F2"/>
              </w:rPr>
              <w:t>EconomicUnit</w:t>
            </w:r>
          </w:p>
        </w:tc>
        <w:tc>
          <w:tcPr>
            <w:tcW w:w="3924" w:type="dxa"/>
            <w:vAlign w:val="center"/>
          </w:tcPr>
          <w:p w14:paraId="28AFFD75" w14:textId="77777777" w:rsidR="007557BF" w:rsidRDefault="00000000">
            <w:r>
              <w:rPr>
                <w:rFonts w:ascii="Consolas" w:hAnsi="Consolas" w:cs="Consolas"/>
                <w:sz w:val="16"/>
                <w:szCs w:val="16"/>
                <w:shd w:val="clear" w:color="auto" w:fill="F2F2F2"/>
              </w:rPr>
              <w:t>WorkerFemale</w:t>
            </w:r>
            <w:r>
              <w:t xml:space="preserve">, </w:t>
            </w:r>
            <w:r>
              <w:rPr>
                <w:rFonts w:ascii="Consolas" w:hAnsi="Consolas" w:cs="Consolas"/>
                <w:sz w:val="16"/>
                <w:szCs w:val="16"/>
                <w:shd w:val="clear" w:color="auto" w:fill="F2F2F2"/>
              </w:rPr>
              <w:t>WorkerMale</w:t>
            </w:r>
            <w:r>
              <w:t xml:space="preserve">, </w:t>
            </w:r>
            <w:r>
              <w:rPr>
                <w:rFonts w:ascii="Consolas" w:hAnsi="Consolas" w:cs="Consolas"/>
                <w:sz w:val="16"/>
                <w:szCs w:val="16"/>
                <w:shd w:val="clear" w:color="auto" w:fill="F2F2F2"/>
              </w:rPr>
              <w:t>WorkerParttime</w:t>
            </w:r>
            <w:r>
              <w:t xml:space="preserve">, </w:t>
            </w:r>
            <w:r>
              <w:rPr>
                <w:rFonts w:ascii="Consolas" w:hAnsi="Consolas" w:cs="Consolas"/>
                <w:sz w:val="16"/>
                <w:szCs w:val="16"/>
                <w:shd w:val="clear" w:color="auto" w:fill="F2F2F2"/>
              </w:rPr>
              <w:t>WorkerOther</w:t>
            </w:r>
            <w:r>
              <w:t xml:space="preserve">, </w:t>
            </w:r>
            <w:r>
              <w:rPr>
                <w:rFonts w:ascii="Consolas" w:hAnsi="Consolas" w:cs="Consolas"/>
                <w:sz w:val="16"/>
                <w:szCs w:val="16"/>
                <w:shd w:val="clear" w:color="auto" w:fill="F2F2F2"/>
              </w:rPr>
              <w:t>OwnerFemale</w:t>
            </w:r>
            <w:r>
              <w:t xml:space="preserve">, </w:t>
            </w:r>
            <w:r>
              <w:rPr>
                <w:rFonts w:ascii="Consolas" w:hAnsi="Consolas" w:cs="Consolas"/>
                <w:sz w:val="16"/>
                <w:szCs w:val="16"/>
                <w:shd w:val="clear" w:color="auto" w:fill="F2F2F2"/>
              </w:rPr>
              <w:t>OwnerMale</w:t>
            </w:r>
          </w:p>
        </w:tc>
        <w:tc>
          <w:tcPr>
            <w:tcW w:w="3372" w:type="dxa"/>
            <w:vAlign w:val="center"/>
          </w:tcPr>
          <w:p w14:paraId="029B329F" w14:textId="22F07369" w:rsidR="007557BF" w:rsidRDefault="00B5142E">
            <w:r w:rsidRPr="00B5142E">
              <w:t>Worker and owner counts by category</w:t>
            </w:r>
          </w:p>
        </w:tc>
      </w:tr>
      <w:tr w:rsidR="007557BF" w14:paraId="4AE412C8"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50462D0D" w14:textId="77777777" w:rsidR="007557BF" w:rsidRDefault="00000000">
            <w:r>
              <w:rPr>
                <w:rFonts w:ascii="Consolas" w:hAnsi="Consolas" w:cs="Consolas"/>
                <w:sz w:val="16"/>
                <w:szCs w:val="16"/>
                <w:shd w:val="clear" w:color="auto" w:fill="F2F2F2"/>
              </w:rPr>
              <w:t>EconomicUnit</w:t>
            </w:r>
          </w:p>
        </w:tc>
        <w:tc>
          <w:tcPr>
            <w:tcW w:w="3924" w:type="dxa"/>
            <w:vAlign w:val="center"/>
          </w:tcPr>
          <w:p w14:paraId="2F3B2869" w14:textId="77777777" w:rsidR="007557BF" w:rsidRDefault="00000000">
            <w:r>
              <w:rPr>
                <w:rFonts w:ascii="Consolas" w:hAnsi="Consolas" w:cs="Consolas"/>
                <w:sz w:val="16"/>
                <w:szCs w:val="16"/>
                <w:shd w:val="clear" w:color="auto" w:fill="F2F2F2"/>
              </w:rPr>
              <w:t>WorkerFemalePay</w:t>
            </w:r>
            <w:r>
              <w:t xml:space="preserve">, </w:t>
            </w:r>
            <w:r>
              <w:rPr>
                <w:rFonts w:ascii="Consolas" w:hAnsi="Consolas" w:cs="Consolas"/>
                <w:sz w:val="16"/>
                <w:szCs w:val="16"/>
                <w:shd w:val="clear" w:color="auto" w:fill="F2F2F2"/>
              </w:rPr>
              <w:t>WorkerMalePay</w:t>
            </w:r>
            <w:r>
              <w:t xml:space="preserve">, </w:t>
            </w:r>
            <w:r>
              <w:rPr>
                <w:rFonts w:ascii="Consolas" w:hAnsi="Consolas" w:cs="Consolas"/>
                <w:sz w:val="16"/>
                <w:szCs w:val="16"/>
                <w:shd w:val="clear" w:color="auto" w:fill="F2F2F2"/>
              </w:rPr>
              <w:t>OwnerFemalePay</w:t>
            </w:r>
            <w:r>
              <w:t xml:space="preserve">, </w:t>
            </w:r>
            <w:r>
              <w:rPr>
                <w:rFonts w:ascii="Consolas" w:hAnsi="Consolas" w:cs="Consolas"/>
                <w:sz w:val="16"/>
                <w:szCs w:val="16"/>
                <w:shd w:val="clear" w:color="auto" w:fill="F2F2F2"/>
              </w:rPr>
              <w:t>OwnerMalePay</w:t>
            </w:r>
            <w:r>
              <w:t xml:space="preserve">, </w:t>
            </w:r>
            <w:r>
              <w:rPr>
                <w:rFonts w:ascii="Consolas" w:hAnsi="Consolas" w:cs="Consolas"/>
                <w:sz w:val="16"/>
                <w:szCs w:val="16"/>
                <w:shd w:val="clear" w:color="auto" w:fill="F2F2F2"/>
              </w:rPr>
              <w:t>WorkerOtherPay</w:t>
            </w:r>
          </w:p>
        </w:tc>
        <w:tc>
          <w:tcPr>
            <w:tcW w:w="3372" w:type="dxa"/>
            <w:vAlign w:val="center"/>
          </w:tcPr>
          <w:p w14:paraId="0B8A1213" w14:textId="77777777" w:rsidR="007557BF" w:rsidRDefault="00000000">
            <w:r>
              <w:t>Pay per worker and owner category</w:t>
            </w:r>
          </w:p>
        </w:tc>
      </w:tr>
      <w:tr w:rsidR="007557BF" w14:paraId="6003392D" w14:textId="77777777" w:rsidTr="007557BF">
        <w:trPr>
          <w:cantSplit/>
          <w:trHeight w:val="340"/>
        </w:trPr>
        <w:tc>
          <w:tcPr>
            <w:tcW w:w="1720" w:type="dxa"/>
            <w:vAlign w:val="center"/>
          </w:tcPr>
          <w:p w14:paraId="2AB15F1F" w14:textId="77777777" w:rsidR="007557BF" w:rsidRDefault="00000000">
            <w:r>
              <w:rPr>
                <w:rFonts w:ascii="Consolas" w:hAnsi="Consolas" w:cs="Consolas"/>
                <w:sz w:val="16"/>
                <w:szCs w:val="16"/>
                <w:shd w:val="clear" w:color="auto" w:fill="F2F2F2"/>
              </w:rPr>
              <w:t>EconomicUnit</w:t>
            </w:r>
          </w:p>
        </w:tc>
        <w:tc>
          <w:tcPr>
            <w:tcW w:w="3924" w:type="dxa"/>
            <w:vAlign w:val="center"/>
          </w:tcPr>
          <w:p w14:paraId="719AE148" w14:textId="77777777" w:rsidR="007557BF" w:rsidRDefault="00000000">
            <w:r>
              <w:rPr>
                <w:rFonts w:ascii="Consolas" w:hAnsi="Consolas" w:cs="Consolas"/>
                <w:sz w:val="16"/>
                <w:szCs w:val="16"/>
                <w:shd w:val="clear" w:color="auto" w:fill="F2F2F2"/>
              </w:rPr>
              <w:t>WorkerFemaleDependents</w:t>
            </w:r>
            <w:r>
              <w:t xml:space="preserve">, </w:t>
            </w:r>
            <w:r>
              <w:rPr>
                <w:rFonts w:ascii="Consolas" w:hAnsi="Consolas" w:cs="Consolas"/>
                <w:sz w:val="16"/>
                <w:szCs w:val="16"/>
                <w:shd w:val="clear" w:color="auto" w:fill="F2F2F2"/>
              </w:rPr>
              <w:t>WorkerMaleDependents</w:t>
            </w:r>
            <w:r>
              <w:t xml:space="preserve">, </w:t>
            </w:r>
            <w:r>
              <w:rPr>
                <w:rFonts w:ascii="Consolas" w:hAnsi="Consolas" w:cs="Consolas"/>
                <w:sz w:val="16"/>
                <w:szCs w:val="16"/>
                <w:shd w:val="clear" w:color="auto" w:fill="F2F2F2"/>
              </w:rPr>
              <w:t>OwnerFemaleDependents</w:t>
            </w:r>
            <w:r>
              <w:t xml:space="preserve">, </w:t>
            </w:r>
            <w:r>
              <w:rPr>
                <w:rFonts w:ascii="Consolas" w:hAnsi="Consolas" w:cs="Consolas"/>
                <w:sz w:val="16"/>
                <w:szCs w:val="16"/>
                <w:shd w:val="clear" w:color="auto" w:fill="F2F2F2"/>
              </w:rPr>
              <w:t>OwnerMaleDependents</w:t>
            </w:r>
          </w:p>
        </w:tc>
        <w:tc>
          <w:tcPr>
            <w:tcW w:w="3372" w:type="dxa"/>
            <w:vAlign w:val="center"/>
          </w:tcPr>
          <w:p w14:paraId="5DC169C3" w14:textId="77777777" w:rsidR="007557BF" w:rsidRDefault="00000000">
            <w:r>
              <w:t>Dependents supported</w:t>
            </w:r>
          </w:p>
        </w:tc>
      </w:tr>
      <w:tr w:rsidR="007557BF" w14:paraId="6FAF7900"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76B55D4B" w14:textId="77777777" w:rsidR="007557BF" w:rsidRDefault="00000000">
            <w:r>
              <w:rPr>
                <w:rFonts w:ascii="Consolas" w:hAnsi="Consolas" w:cs="Consolas"/>
                <w:sz w:val="16"/>
                <w:szCs w:val="16"/>
                <w:shd w:val="clear" w:color="auto" w:fill="F2F2F2"/>
              </w:rPr>
              <w:t>Link</w:t>
            </w:r>
          </w:p>
        </w:tc>
        <w:tc>
          <w:tcPr>
            <w:tcW w:w="3924" w:type="dxa"/>
            <w:vAlign w:val="center"/>
          </w:tcPr>
          <w:p w14:paraId="26C9004E" w14:textId="77777777" w:rsidR="007557BF" w:rsidRDefault="00000000">
            <w:r>
              <w:rPr>
                <w:rFonts w:ascii="Consolas" w:hAnsi="Consolas" w:cs="Consolas"/>
                <w:sz w:val="16"/>
                <w:szCs w:val="16"/>
                <w:shd w:val="clear" w:color="auto" w:fill="F2F2F2"/>
              </w:rPr>
              <w:t>Source</w:t>
            </w:r>
            <w:r>
              <w:t xml:space="preserve">, </w:t>
            </w:r>
            <w:r>
              <w:rPr>
                <w:rFonts w:ascii="Consolas" w:hAnsi="Consolas" w:cs="Consolas"/>
                <w:sz w:val="16"/>
                <w:szCs w:val="16"/>
                <w:shd w:val="clear" w:color="auto" w:fill="F2F2F2"/>
              </w:rPr>
              <w:t>Target</w:t>
            </w:r>
          </w:p>
        </w:tc>
        <w:tc>
          <w:tcPr>
            <w:tcW w:w="3372" w:type="dxa"/>
            <w:vAlign w:val="center"/>
          </w:tcPr>
          <w:p w14:paraId="081D8622" w14:textId="77777777" w:rsidR="007557BF" w:rsidRDefault="00000000">
            <w:r>
              <w:t>The two enterprises a product flow connects</w:t>
            </w:r>
          </w:p>
        </w:tc>
      </w:tr>
      <w:tr w:rsidR="007557BF" w14:paraId="1278399C" w14:textId="77777777" w:rsidTr="007557BF">
        <w:trPr>
          <w:cantSplit/>
          <w:trHeight w:val="340"/>
        </w:trPr>
        <w:tc>
          <w:tcPr>
            <w:tcW w:w="1720" w:type="dxa"/>
            <w:vAlign w:val="center"/>
          </w:tcPr>
          <w:p w14:paraId="39C1ED1C" w14:textId="77777777" w:rsidR="007557BF" w:rsidRDefault="00000000">
            <w:r>
              <w:rPr>
                <w:rFonts w:ascii="Consolas" w:hAnsi="Consolas" w:cs="Consolas"/>
                <w:sz w:val="16"/>
                <w:szCs w:val="16"/>
                <w:shd w:val="clear" w:color="auto" w:fill="F2F2F2"/>
              </w:rPr>
              <w:t>LinkLandings</w:t>
            </w:r>
          </w:p>
        </w:tc>
        <w:tc>
          <w:tcPr>
            <w:tcW w:w="3924" w:type="dxa"/>
            <w:vAlign w:val="center"/>
          </w:tcPr>
          <w:p w14:paraId="5FB22B9A" w14:textId="77777777" w:rsidR="007557BF" w:rsidRDefault="00000000">
            <w:r>
              <w:rPr>
                <w:rFonts w:ascii="Consolas" w:hAnsi="Consolas" w:cs="Consolas"/>
                <w:sz w:val="16"/>
                <w:szCs w:val="16"/>
                <w:shd w:val="clear" w:color="auto" w:fill="F2F2F2"/>
              </w:rPr>
              <w:t>SpeciesCode</w:t>
            </w:r>
          </w:p>
        </w:tc>
        <w:tc>
          <w:tcPr>
            <w:tcW w:w="3372" w:type="dxa"/>
            <w:vAlign w:val="center"/>
          </w:tcPr>
          <w:p w14:paraId="513FAA61" w14:textId="77777777" w:rsidR="007557BF" w:rsidRDefault="00000000">
            <w:r>
              <w:t>Species landed at a producer-side link</w:t>
            </w:r>
          </w:p>
        </w:tc>
      </w:tr>
      <w:tr w:rsidR="007557BF" w14:paraId="2FFC2322"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1720" w:type="dxa"/>
            <w:vAlign w:val="center"/>
          </w:tcPr>
          <w:p w14:paraId="2946DE81" w14:textId="77777777" w:rsidR="007557BF" w:rsidRDefault="00000000">
            <w:r>
              <w:rPr>
                <w:rFonts w:ascii="Consolas" w:hAnsi="Consolas" w:cs="Consolas"/>
                <w:sz w:val="16"/>
                <w:szCs w:val="16"/>
                <w:shd w:val="clear" w:color="auto" w:fill="F2F2F2"/>
              </w:rPr>
              <w:t>Parameters</w:t>
            </w:r>
          </w:p>
        </w:tc>
        <w:tc>
          <w:tcPr>
            <w:tcW w:w="3924" w:type="dxa"/>
            <w:vAlign w:val="center"/>
          </w:tcPr>
          <w:p w14:paraId="1ED2C39F" w14:textId="77777777" w:rsidR="007557BF" w:rsidRDefault="00000000">
            <w:r>
              <w:rPr>
                <w:rFonts w:ascii="Consolas" w:hAnsi="Consolas" w:cs="Consolas"/>
                <w:sz w:val="16"/>
                <w:szCs w:val="16"/>
                <w:shd w:val="clear" w:color="auto" w:fill="F2F2F2"/>
              </w:rPr>
              <w:t>RunWithEcopath</w:t>
            </w:r>
            <w:r>
              <w:t xml:space="preserve">, </w:t>
            </w:r>
            <w:r>
              <w:rPr>
                <w:rFonts w:ascii="Consolas" w:hAnsi="Consolas" w:cs="Consolas"/>
                <w:sz w:val="16"/>
                <w:szCs w:val="16"/>
                <w:shd w:val="clear" w:color="auto" w:fill="F2F2F2"/>
              </w:rPr>
              <w:t>RunWithEcosim</w:t>
            </w:r>
          </w:p>
        </w:tc>
        <w:tc>
          <w:tcPr>
            <w:tcW w:w="3372" w:type="dxa"/>
            <w:vAlign w:val="center"/>
          </w:tcPr>
          <w:p w14:paraId="16A76C8D" w14:textId="77777777" w:rsidR="007557BF" w:rsidRDefault="00000000">
            <w:r>
              <w:t>Whether the engine run couples to Ecopath/Ecosim-style effort dynamics</w:t>
            </w:r>
          </w:p>
        </w:tc>
      </w:tr>
    </w:tbl>
    <w:p w14:paraId="76DC94E2" w14:textId="77777777" w:rsidR="007557BF" w:rsidRDefault="007557BF">
      <w:pPr>
        <w:spacing w:after="0"/>
      </w:pPr>
    </w:p>
    <w:p w14:paraId="07489186" w14:textId="77777777" w:rsidR="007557BF" w:rsidRDefault="00000000">
      <w:pPr>
        <w:jc w:val="both"/>
      </w:pPr>
      <w:r>
        <w:t>As distributed, the repository's two bundled databases (</w:t>
      </w:r>
      <w:r>
        <w:rPr>
          <w:rFonts w:ascii="Consolas" w:hAnsi="Consolas" w:cs="Consolas"/>
          <w:sz w:val="20"/>
          <w:szCs w:val="20"/>
          <w:shd w:val="clear" w:color="auto" w:fill="F2F2F2"/>
        </w:rPr>
        <w:t>northwestern_med.vc.sqlite</w:t>
      </w:r>
      <w:r>
        <w:t xml:space="preserve">, </w:t>
      </w:r>
      <w:r>
        <w:rPr>
          <w:rFonts w:ascii="Consolas" w:hAnsi="Consolas" w:cs="Consolas"/>
          <w:sz w:val="20"/>
          <w:szCs w:val="20"/>
          <w:shd w:val="clear" w:color="auto" w:fill="F2F2F2"/>
        </w:rPr>
        <w:t>anchovy_bay.vc.sqlite</w:t>
      </w:r>
      <w:r>
        <w:t>) are empty: every one of the 13 tables has zero rows. No enterprise has yet been entered for either case study.</w:t>
      </w:r>
    </w:p>
    <w:p w14:paraId="0603790E" w14:textId="77777777" w:rsidR="007557BF" w:rsidRDefault="00000000">
      <w:pPr>
        <w:jc w:val="both"/>
      </w:pPr>
      <w:r>
        <w:t xml:space="preserve">The semantic mappings (Figure 3) are planned to use the </w:t>
      </w:r>
      <w:r>
        <w:rPr>
          <w:rFonts w:ascii="Consolas" w:hAnsi="Consolas" w:cs="Consolas"/>
          <w:sz w:val="20"/>
          <w:szCs w:val="20"/>
          <w:shd w:val="clear" w:color="auto" w:fill="F2F2F2"/>
        </w:rPr>
        <w:t>SURIMI.SemanticRegistry</w:t>
      </w:r>
      <w:r>
        <w:t xml:space="preserve"> package but require further development.</w:t>
      </w:r>
    </w:p>
    <w:p w14:paraId="4E47CA7A" w14:textId="77777777" w:rsidR="007557BF" w:rsidRDefault="007557BF"/>
    <w:p w14:paraId="332F9398" w14:textId="77777777" w:rsidR="007557BF" w:rsidRDefault="00000000">
      <w:pPr>
        <w:pStyle w:val="Heading2"/>
        <w:keepNext/>
        <w:keepLines/>
      </w:pPr>
      <w:bookmarkStart w:id="9" w:name="_Toc244271946"/>
      <w:r>
        <w:t>3.2 Input received as SURIMI messages</w:t>
      </w:r>
      <w:bookmarkEnd w:id="9"/>
    </w:p>
    <w:p w14:paraId="433E0FED" w14:textId="77777777" w:rsidR="007557BF" w:rsidRDefault="00000000">
      <w:pPr>
        <w:jc w:val="both"/>
      </w:pPr>
      <w:r>
        <w:t xml:space="preserve">All dynamic inputs to the value-chain model are received from the SURIMI controller via gRPC, using </w:t>
      </w:r>
      <w:hyperlink r:id="rId24" w:anchor="surimi.v1.ValueChainService" w:history="1">
        <w:r w:rsidR="007557BF">
          <w:rPr>
            <w:rStyle w:val="Hyperlink"/>
            <w:rFonts w:ascii="Consolas" w:hAnsi="Consolas" w:cs="Consolas"/>
            <w:sz w:val="20"/>
            <w:szCs w:val="20"/>
            <w:shd w:val="clear" w:color="auto" w:fill="F2F2F2"/>
          </w:rPr>
          <w:t>ValueChainService</w:t>
        </w:r>
      </w:hyperlink>
      <w:r>
        <w:t xml:space="preserve"> in the </w:t>
      </w:r>
      <w:hyperlink r:id="rId25" w:history="1">
        <w:r w:rsidR="007557BF">
          <w:rPr>
            <w:rStyle w:val="Hyperlink"/>
            <w:rFonts w:ascii="Consolas" w:hAnsi="Consolas" w:cs="Consolas"/>
            <w:sz w:val="20"/>
            <w:szCs w:val="20"/>
            <w:shd w:val="clear" w:color="auto" w:fill="F2F2F2"/>
          </w:rPr>
          <w:t>surimi.v1</w:t>
        </w:r>
      </w:hyperlink>
      <w:r>
        <w:t xml:space="preserve"> proto package. The corresponding gRPC messages are described in §3.2.1 and §3.2.2.</w:t>
      </w:r>
    </w:p>
    <w:p w14:paraId="3EF5CB8B" w14:textId="77777777" w:rsidR="007557BF" w:rsidRDefault="00000000">
      <w:pPr>
        <w:pStyle w:val="Heading3"/>
        <w:keepNext/>
        <w:keepLines/>
      </w:pPr>
      <w:bookmarkStart w:id="10" w:name="_Toc244271947"/>
      <w:r>
        <w:t xml:space="preserve">3.2.1 </w:t>
      </w:r>
      <w:hyperlink r:id="rId26" w:anchor="surimi.v1.ValueChainService.InitialiseExperiment" w:history="1">
        <w:r w:rsidR="007557BF">
          <w:t>InitialiseExperiment</w:t>
        </w:r>
        <w:bookmarkEnd w:id="10"/>
      </w:hyperlink>
    </w:p>
    <w:p w14:paraId="768E622B" w14:textId="77777777" w:rsidR="007557BF" w:rsidRDefault="00000000">
      <w:pPr>
        <w:jc w:val="both"/>
      </w:pPr>
      <w:r>
        <w:t>This message sets up the value-chain model for a new experiment and is received before any other messages (</w:t>
      </w:r>
      <w:hyperlink r:id="rId27" w:anchor="surimi.v1.InitialiseExperimentRequest" w:history="1">
        <w:r w:rsidR="007557BF">
          <w:rPr>
            <w:rStyle w:val="Hyperlink"/>
          </w:rPr>
          <w:t>request</w:t>
        </w:r>
      </w:hyperlink>
      <w:r>
        <w:t xml:space="preserve">, </w:t>
      </w:r>
      <w:hyperlink r:id="rId28" w:anchor="surimi.v1.InitialiseExperimentResponse" w:history="1">
        <w:r w:rsidR="007557BF">
          <w:rPr>
            <w:rStyle w:val="Hyperlink"/>
          </w:rPr>
          <w:t>response</w:t>
        </w:r>
      </w:hyperlink>
      <w:r>
        <w:t xml:space="preserve">). A single </w:t>
      </w:r>
      <w:r>
        <w:rPr>
          <w:rFonts w:ascii="Consolas" w:hAnsi="Consolas" w:cs="Consolas"/>
          <w:sz w:val="20"/>
          <w:szCs w:val="20"/>
          <w:shd w:val="clear" w:color="auto" w:fill="F2F2F2"/>
        </w:rPr>
        <w:t>experiment_id</w:t>
      </w:r>
      <w:r>
        <w:t xml:space="preserve"> can contain multiple simulations, listed under </w:t>
      </w:r>
      <w:r>
        <w:rPr>
          <w:rFonts w:ascii="Consolas" w:hAnsi="Consolas" w:cs="Consolas"/>
          <w:sz w:val="20"/>
          <w:szCs w:val="20"/>
          <w:shd w:val="clear" w:color="auto" w:fill="F2F2F2"/>
        </w:rPr>
        <w:t>simulation_ids</w:t>
      </w:r>
      <w:r>
        <w:t>. The shared contract (</w:t>
      </w:r>
      <w:r>
        <w:rPr>
          <w:rFonts w:ascii="Consolas" w:hAnsi="Consolas" w:cs="Consolas"/>
          <w:sz w:val="20"/>
          <w:szCs w:val="20"/>
          <w:shd w:val="clear" w:color="auto" w:fill="F2F2F2"/>
        </w:rPr>
        <w:t>Simulation</w:t>
      </w:r>
      <w:r>
        <w:t>) is included in the message, as for the other models. From this contract, the value-chain model's mapping code reads: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3329"/>
        <w:gridCol w:w="3037"/>
        <w:gridCol w:w="2650"/>
      </w:tblGrid>
      <w:tr w:rsidR="007557BF" w14:paraId="31023BD2" w14:textId="77777777" w:rsidTr="007557BF">
        <w:trPr>
          <w:cnfStyle w:val="100000000000" w:firstRow="1" w:lastRow="0" w:firstColumn="0" w:lastColumn="0" w:oddVBand="0" w:evenVBand="0" w:oddHBand="0" w:evenHBand="0" w:firstRowFirstColumn="0" w:firstRowLastColumn="0" w:lastRowFirstColumn="0" w:lastRowLastColumn="0"/>
          <w:trHeight w:val="397"/>
          <w:tblHeader/>
        </w:trPr>
        <w:tc>
          <w:tcPr>
            <w:tcW w:w="3329" w:type="dxa"/>
            <w:vAlign w:val="center"/>
          </w:tcPr>
          <w:p w14:paraId="4F59012F" w14:textId="77777777" w:rsidR="007557BF" w:rsidRDefault="00000000">
            <w:r>
              <w:lastRenderedPageBreak/>
              <w:t>Field</w:t>
            </w:r>
          </w:p>
        </w:tc>
        <w:tc>
          <w:tcPr>
            <w:tcW w:w="3037" w:type="dxa"/>
            <w:vAlign w:val="center"/>
          </w:tcPr>
          <w:p w14:paraId="248F41C4" w14:textId="77777777" w:rsidR="007557BF" w:rsidRDefault="00000000">
            <w:r>
              <w:t>Meaning</w:t>
            </w:r>
          </w:p>
        </w:tc>
        <w:tc>
          <w:tcPr>
            <w:tcW w:w="2650" w:type="dxa"/>
            <w:vAlign w:val="center"/>
          </w:tcPr>
          <w:p w14:paraId="26DABFF1" w14:textId="77777777" w:rsidR="007557BF" w:rsidRDefault="00000000">
            <w:r>
              <w:t>Use in value-chain model</w:t>
            </w:r>
          </w:p>
        </w:tc>
      </w:tr>
      <w:tr w:rsidR="007557BF" w14:paraId="63C717C9"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3329" w:type="dxa"/>
            <w:vAlign w:val="center"/>
          </w:tcPr>
          <w:p w14:paraId="3DBDB4C4" w14:textId="77777777" w:rsidR="007557BF" w:rsidRDefault="00000000">
            <w:r>
              <w:rPr>
                <w:rFonts w:ascii="Consolas" w:hAnsi="Consolas" w:cs="Consolas"/>
                <w:sz w:val="16"/>
                <w:szCs w:val="16"/>
                <w:shd w:val="clear" w:color="auto" w:fill="F2F2F2"/>
              </w:rPr>
              <w:t>experiment_id</w:t>
            </w:r>
          </w:p>
        </w:tc>
        <w:tc>
          <w:tcPr>
            <w:tcW w:w="3037" w:type="dxa"/>
            <w:vAlign w:val="center"/>
          </w:tcPr>
          <w:p w14:paraId="31CC9600" w14:textId="77777777" w:rsidR="007557BF" w:rsidRDefault="00000000">
            <w:r>
              <w:t>Identifies the experiment; may group several simulations</w:t>
            </w:r>
          </w:p>
        </w:tc>
        <w:tc>
          <w:tcPr>
            <w:tcW w:w="2650" w:type="dxa"/>
            <w:vAlign w:val="center"/>
          </w:tcPr>
          <w:p w14:paraId="10A34CD4" w14:textId="77777777" w:rsidR="007557BF" w:rsidRDefault="00000000">
            <w:r>
              <w:t>Key that references the experiment</w:t>
            </w:r>
          </w:p>
        </w:tc>
      </w:tr>
      <w:tr w:rsidR="007557BF" w14:paraId="717FBFCC" w14:textId="77777777" w:rsidTr="007557BF">
        <w:trPr>
          <w:cantSplit/>
          <w:trHeight w:val="340"/>
        </w:trPr>
        <w:tc>
          <w:tcPr>
            <w:tcW w:w="3329" w:type="dxa"/>
            <w:vAlign w:val="center"/>
          </w:tcPr>
          <w:p w14:paraId="67E871C1" w14:textId="77777777" w:rsidR="007557BF" w:rsidRDefault="00000000">
            <w:r>
              <w:rPr>
                <w:rFonts w:ascii="Consolas" w:hAnsi="Consolas" w:cs="Consolas"/>
                <w:sz w:val="16"/>
                <w:szCs w:val="16"/>
                <w:shd w:val="clear" w:color="auto" w:fill="F2F2F2"/>
              </w:rPr>
              <w:t>scenario_name</w:t>
            </w:r>
          </w:p>
        </w:tc>
        <w:tc>
          <w:tcPr>
            <w:tcW w:w="3037" w:type="dxa"/>
            <w:vAlign w:val="center"/>
          </w:tcPr>
          <w:p w14:paraId="5B60DCFE" w14:textId="77777777" w:rsidR="007557BF" w:rsidRDefault="00000000">
            <w:r>
              <w:t xml:space="preserve">Name of the scenario, e.g. </w:t>
            </w:r>
            <w:r>
              <w:rPr>
                <w:rFonts w:ascii="Consolas" w:hAnsi="Consolas" w:cs="Consolas"/>
                <w:sz w:val="16"/>
                <w:szCs w:val="16"/>
                <w:shd w:val="clear" w:color="auto" w:fill="F2F2F2"/>
              </w:rPr>
              <w:t>northwestern_med</w:t>
            </w:r>
          </w:p>
        </w:tc>
        <w:tc>
          <w:tcPr>
            <w:tcW w:w="2650" w:type="dxa"/>
            <w:vAlign w:val="center"/>
          </w:tcPr>
          <w:p w14:paraId="2E0ADAFC" w14:textId="77777777" w:rsidR="007557BF" w:rsidRDefault="00000000">
            <w:r>
              <w:t>Identifies which scenario database (§3.1) to use</w:t>
            </w:r>
          </w:p>
        </w:tc>
      </w:tr>
      <w:tr w:rsidR="007557BF" w14:paraId="15DB4A8E"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3329" w:type="dxa"/>
            <w:vAlign w:val="center"/>
          </w:tcPr>
          <w:p w14:paraId="4CEDF589" w14:textId="77777777" w:rsidR="007557BF" w:rsidRDefault="00000000">
            <w:r>
              <w:rPr>
                <w:rFonts w:ascii="Consolas" w:hAnsi="Consolas" w:cs="Consolas"/>
                <w:sz w:val="16"/>
                <w:szCs w:val="16"/>
                <w:shd w:val="clear" w:color="auto" w:fill="F2F2F2"/>
              </w:rPr>
              <w:t>climate_scenario</w:t>
            </w:r>
          </w:p>
        </w:tc>
        <w:tc>
          <w:tcPr>
            <w:tcW w:w="3037" w:type="dxa"/>
            <w:vAlign w:val="center"/>
          </w:tcPr>
          <w:p w14:paraId="5FF16F7F" w14:textId="77777777" w:rsidR="007557BF" w:rsidRDefault="00000000">
            <w:r>
              <w:t>The climate scenario the experiment runs under</w:t>
            </w:r>
          </w:p>
        </w:tc>
        <w:tc>
          <w:tcPr>
            <w:tcW w:w="2650" w:type="dxa"/>
            <w:vAlign w:val="center"/>
          </w:tcPr>
          <w:p w14:paraId="4C4F3619" w14:textId="77777777" w:rsidR="007557BF" w:rsidRDefault="00000000">
            <w:r>
              <w:t>Read but not yet checked against the scenario database</w:t>
            </w:r>
          </w:p>
        </w:tc>
      </w:tr>
      <w:tr w:rsidR="007557BF" w14:paraId="6781840B" w14:textId="77777777" w:rsidTr="007557BF">
        <w:trPr>
          <w:cantSplit/>
          <w:trHeight w:val="340"/>
        </w:trPr>
        <w:tc>
          <w:tcPr>
            <w:tcW w:w="3329" w:type="dxa"/>
            <w:vAlign w:val="center"/>
          </w:tcPr>
          <w:p w14:paraId="18C7EB87" w14:textId="77777777" w:rsidR="007557BF" w:rsidRDefault="00000000">
            <w:r>
              <w:rPr>
                <w:rFonts w:ascii="Consolas" w:hAnsi="Consolas" w:cs="Consolas"/>
                <w:sz w:val="16"/>
                <w:szCs w:val="16"/>
                <w:shd w:val="clear" w:color="auto" w:fill="F2F2F2"/>
              </w:rPr>
              <w:t>simulation.items.species</w:t>
            </w:r>
          </w:p>
        </w:tc>
        <w:tc>
          <w:tcPr>
            <w:tcW w:w="3037" w:type="dxa"/>
            <w:vAlign w:val="center"/>
          </w:tcPr>
          <w:p w14:paraId="48A34786" w14:textId="77777777" w:rsidR="007557BF" w:rsidRDefault="00000000">
            <w:r>
              <w:t>Species, with life stages, included in the contract</w:t>
            </w:r>
          </w:p>
        </w:tc>
        <w:tc>
          <w:tcPr>
            <w:tcW w:w="2650" w:type="dxa"/>
            <w:vAlign w:val="center"/>
          </w:tcPr>
          <w:p w14:paraId="3AFBC356" w14:textId="77777777" w:rsidR="007557BF" w:rsidRDefault="00000000">
            <w:r>
              <w:t xml:space="preserve">Intended to be matched against </w:t>
            </w:r>
            <w:r>
              <w:rPr>
                <w:rFonts w:ascii="Consolas" w:hAnsi="Consolas" w:cs="Consolas"/>
                <w:sz w:val="16"/>
                <w:szCs w:val="16"/>
                <w:shd w:val="clear" w:color="auto" w:fill="F2F2F2"/>
              </w:rPr>
              <w:t>LinkLandings.SpeciesCode</w:t>
            </w:r>
            <w:r>
              <w:t xml:space="preserve"> once a scenario's data is populated</w:t>
            </w:r>
          </w:p>
        </w:tc>
      </w:tr>
      <w:tr w:rsidR="007557BF" w14:paraId="3E617DD3"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3329" w:type="dxa"/>
            <w:vAlign w:val="center"/>
          </w:tcPr>
          <w:p w14:paraId="6EB396F9" w14:textId="77777777" w:rsidR="007557BF" w:rsidRDefault="00000000">
            <w:r>
              <w:rPr>
                <w:rFonts w:ascii="Consolas" w:hAnsi="Consolas" w:cs="Consolas"/>
                <w:sz w:val="16"/>
                <w:szCs w:val="16"/>
                <w:shd w:val="clear" w:color="auto" w:fill="F2F2F2"/>
              </w:rPr>
              <w:t>simulation.items.markets</w:t>
            </w:r>
          </w:p>
        </w:tc>
        <w:tc>
          <w:tcPr>
            <w:tcW w:w="3037" w:type="dxa"/>
            <w:vAlign w:val="center"/>
          </w:tcPr>
          <w:p w14:paraId="7AB3CDC2" w14:textId="77777777" w:rsidR="007557BF" w:rsidRDefault="00000000">
            <w:r>
              <w:t>Markets included in the contract</w:t>
            </w:r>
          </w:p>
        </w:tc>
        <w:tc>
          <w:tcPr>
            <w:tcW w:w="2650" w:type="dxa"/>
            <w:vAlign w:val="center"/>
          </w:tcPr>
          <w:p w14:paraId="5EE97CB1" w14:textId="77777777" w:rsidR="007557BF" w:rsidRDefault="00000000">
            <w:r>
              <w:t>Intended to be matched against the scenario's enterprises</w:t>
            </w:r>
          </w:p>
        </w:tc>
      </w:tr>
      <w:tr w:rsidR="007557BF" w14:paraId="53269F2C" w14:textId="77777777" w:rsidTr="007557BF">
        <w:trPr>
          <w:cantSplit/>
          <w:trHeight w:val="340"/>
        </w:trPr>
        <w:tc>
          <w:tcPr>
            <w:tcW w:w="3329" w:type="dxa"/>
            <w:vAlign w:val="center"/>
          </w:tcPr>
          <w:p w14:paraId="3D24D43B" w14:textId="77777777" w:rsidR="007557BF" w:rsidRDefault="00000000">
            <w:r>
              <w:rPr>
                <w:rFonts w:ascii="Consolas" w:hAnsi="Consolas" w:cs="Consolas"/>
                <w:sz w:val="16"/>
                <w:szCs w:val="16"/>
                <w:shd w:val="clear" w:color="auto" w:fill="F2F2F2"/>
              </w:rPr>
              <w:t>simulation.items.fleet_segments</w:t>
            </w:r>
          </w:p>
        </w:tc>
        <w:tc>
          <w:tcPr>
            <w:tcW w:w="3037" w:type="dxa"/>
            <w:vAlign w:val="center"/>
          </w:tcPr>
          <w:p w14:paraId="48EEA756" w14:textId="77777777" w:rsidR="007557BF" w:rsidRDefault="00000000">
            <w:r>
              <w:t>Gear, vessel size, scale and country per fleet segment</w:t>
            </w:r>
          </w:p>
        </w:tc>
        <w:tc>
          <w:tcPr>
            <w:tcW w:w="2650" w:type="dxa"/>
            <w:vAlign w:val="center"/>
          </w:tcPr>
          <w:p w14:paraId="06966829" w14:textId="77777777" w:rsidR="007557BF" w:rsidRDefault="00000000">
            <w:r>
              <w:t xml:space="preserve">Intended to be matched against </w:t>
            </w:r>
            <w:r>
              <w:rPr>
                <w:rFonts w:ascii="Consolas" w:hAnsi="Consolas" w:cs="Consolas"/>
                <w:sz w:val="16"/>
                <w:szCs w:val="16"/>
                <w:shd w:val="clear" w:color="auto" w:fill="F2F2F2"/>
              </w:rPr>
              <w:t>ProducerUnit.GearCode</w:t>
            </w:r>
            <w:r>
              <w:t xml:space="preserve"> and a producer's nationality</w:t>
            </w:r>
          </w:p>
        </w:tc>
      </w:tr>
      <w:tr w:rsidR="007557BF" w14:paraId="46B5FF5A"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3329" w:type="dxa"/>
            <w:vAlign w:val="center"/>
          </w:tcPr>
          <w:p w14:paraId="0BB53042" w14:textId="77777777" w:rsidR="007557BF" w:rsidRDefault="00000000">
            <w:r>
              <w:rPr>
                <w:rFonts w:ascii="Consolas" w:hAnsi="Consolas" w:cs="Consolas"/>
                <w:sz w:val="16"/>
                <w:szCs w:val="16"/>
                <w:shd w:val="clear" w:color="auto" w:fill="F2F2F2"/>
              </w:rPr>
              <w:t>simulation.items.currencies</w:t>
            </w:r>
            <w:r>
              <w:t xml:space="preserve">, </w:t>
            </w:r>
            <w:r>
              <w:rPr>
                <w:rFonts w:ascii="Consolas" w:hAnsi="Consolas" w:cs="Consolas"/>
                <w:sz w:val="16"/>
                <w:szCs w:val="16"/>
                <w:shd w:val="clear" w:color="auto" w:fill="F2F2F2"/>
              </w:rPr>
              <w:t>.price_categories</w:t>
            </w:r>
          </w:p>
        </w:tc>
        <w:tc>
          <w:tcPr>
            <w:tcW w:w="3037" w:type="dxa"/>
            <w:vAlign w:val="center"/>
          </w:tcPr>
          <w:p w14:paraId="4108FC37" w14:textId="77777777" w:rsidR="007557BF" w:rsidRDefault="00000000">
            <w:r>
              <w:t>Currencies and preservation/presentation categories the controller uses</w:t>
            </w:r>
          </w:p>
        </w:tc>
        <w:tc>
          <w:tcPr>
            <w:tcW w:w="2650" w:type="dxa"/>
            <w:vAlign w:val="center"/>
          </w:tcPr>
          <w:p w14:paraId="10C09237" w14:textId="77777777" w:rsidR="007557BF" w:rsidRDefault="00000000">
            <w:r>
              <w:t>Mapped to the shared contract but not yet checked against the scenario database</w:t>
            </w:r>
          </w:p>
        </w:tc>
      </w:tr>
    </w:tbl>
    <w:p w14:paraId="4F120273" w14:textId="77777777" w:rsidR="007557BF" w:rsidRDefault="007557BF">
      <w:pPr>
        <w:spacing w:after="0"/>
      </w:pPr>
    </w:p>
    <w:p w14:paraId="00F4DF0E" w14:textId="77777777" w:rsidR="007557BF" w:rsidRDefault="00000000">
      <w:pPr>
        <w:jc w:val="both"/>
      </w:pPr>
      <w:r>
        <w:t xml:space="preserve">The request is used to create a </w:t>
      </w:r>
      <w:r>
        <w:rPr>
          <w:rFonts w:ascii="Consolas" w:hAnsi="Consolas" w:cs="Consolas"/>
          <w:sz w:val="20"/>
          <w:szCs w:val="20"/>
          <w:shd w:val="clear" w:color="auto" w:fill="F2F2F2"/>
        </w:rPr>
        <w:t>SurimiContract</w:t>
      </w:r>
      <w:r>
        <w:t>, while the contract's integration with the scenario database and value-chain engine requires further refinement (§2).</w:t>
      </w:r>
    </w:p>
    <w:p w14:paraId="4D1DD76E" w14:textId="77777777" w:rsidR="007557BF" w:rsidRDefault="00000000">
      <w:pPr>
        <w:pStyle w:val="Heading3"/>
        <w:keepNext/>
        <w:keepLines/>
      </w:pPr>
      <w:bookmarkStart w:id="11" w:name="_Toc244271948"/>
      <w:r>
        <w:t xml:space="preserve">3.2.2 </w:t>
      </w:r>
      <w:hyperlink r:id="rId29" w:anchor="surimi.v1.ValueChainService.UpdateSalesStatistics" w:history="1">
        <w:r w:rsidR="007557BF">
          <w:t>UpdateSalesStatistics</w:t>
        </w:r>
        <w:bookmarkEnd w:id="11"/>
      </w:hyperlink>
    </w:p>
    <w:p w14:paraId="0CDE6B69" w14:textId="77777777" w:rsidR="007557BF" w:rsidRDefault="00000000">
      <w:pPr>
        <w:jc w:val="both"/>
      </w:pPr>
      <w:r>
        <w:t>This message adds sales statistics for a specified date range (</w:t>
      </w:r>
      <w:hyperlink r:id="rId30" w:anchor="surimi.v1.UpdateSalesStatisticsRequest" w:history="1">
        <w:r w:rsidR="007557BF">
          <w:rPr>
            <w:rStyle w:val="Hyperlink"/>
          </w:rPr>
          <w:t>request</w:t>
        </w:r>
      </w:hyperlink>
      <w:r>
        <w:t xml:space="preserve">, </w:t>
      </w:r>
      <w:hyperlink r:id="rId31" w:anchor="surimi.v1.UpdateSalesStatisticsResponse" w:history="1">
        <w:r w:rsidR="007557BF">
          <w:rPr>
            <w:rStyle w:val="Hyperlink"/>
          </w:rPr>
          <w:t>response</w:t>
        </w:r>
      </w:hyperlink>
      <w:r>
        <w:t>). Each record contains the mean, 5th and 95th percentiles of quantity and value for a given species, fleet segment and market.</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4057"/>
        <w:gridCol w:w="2820"/>
        <w:gridCol w:w="2139"/>
      </w:tblGrid>
      <w:tr w:rsidR="007557BF" w14:paraId="74D03D84" w14:textId="77777777" w:rsidTr="007557BF">
        <w:trPr>
          <w:cnfStyle w:val="100000000000" w:firstRow="1" w:lastRow="0" w:firstColumn="0" w:lastColumn="0" w:oddVBand="0" w:evenVBand="0" w:oddHBand="0" w:evenHBand="0" w:firstRowFirstColumn="0" w:firstRowLastColumn="0" w:lastRowFirstColumn="0" w:lastRowLastColumn="0"/>
          <w:trHeight w:val="397"/>
          <w:tblHeader/>
        </w:trPr>
        <w:tc>
          <w:tcPr>
            <w:tcW w:w="4057" w:type="dxa"/>
            <w:vAlign w:val="center"/>
          </w:tcPr>
          <w:p w14:paraId="4BCB4EEB" w14:textId="77777777" w:rsidR="007557BF" w:rsidRDefault="00000000">
            <w:r>
              <w:t>Field</w:t>
            </w:r>
          </w:p>
        </w:tc>
        <w:tc>
          <w:tcPr>
            <w:tcW w:w="2820" w:type="dxa"/>
            <w:vAlign w:val="center"/>
          </w:tcPr>
          <w:p w14:paraId="519F7AEA" w14:textId="77777777" w:rsidR="007557BF" w:rsidRDefault="00000000">
            <w:r>
              <w:t>Meaning</w:t>
            </w:r>
          </w:p>
        </w:tc>
        <w:tc>
          <w:tcPr>
            <w:tcW w:w="2139" w:type="dxa"/>
            <w:vAlign w:val="center"/>
          </w:tcPr>
          <w:p w14:paraId="6E3B5246" w14:textId="77777777" w:rsidR="007557BF" w:rsidRDefault="00000000">
            <w:r>
              <w:t>Use in value-chain model</w:t>
            </w:r>
          </w:p>
        </w:tc>
      </w:tr>
      <w:tr w:rsidR="007557BF" w14:paraId="2FE8AEE7"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tcW w:w="4057" w:type="dxa"/>
            <w:vAlign w:val="center"/>
          </w:tcPr>
          <w:p w14:paraId="73D4D4FB" w14:textId="77777777" w:rsidR="007557BF" w:rsidRDefault="00000000">
            <w:r>
              <w:rPr>
                <w:rFonts w:ascii="Consolas" w:hAnsi="Consolas" w:cs="Consolas"/>
                <w:sz w:val="16"/>
                <w:szCs w:val="16"/>
                <w:shd w:val="clear" w:color="auto" w:fill="F2F2F2"/>
              </w:rPr>
              <w:t>start_date_time</w:t>
            </w:r>
            <w:r>
              <w:t xml:space="preserve">, </w:t>
            </w:r>
            <w:r>
              <w:rPr>
                <w:rFonts w:ascii="Consolas" w:hAnsi="Consolas" w:cs="Consolas"/>
                <w:sz w:val="16"/>
                <w:szCs w:val="16"/>
                <w:shd w:val="clear" w:color="auto" w:fill="F2F2F2"/>
              </w:rPr>
              <w:t>end_date_time</w:t>
            </w:r>
          </w:p>
        </w:tc>
        <w:tc>
          <w:tcPr>
            <w:tcW w:w="2820" w:type="dxa"/>
            <w:vAlign w:val="center"/>
          </w:tcPr>
          <w:p w14:paraId="46FB8DE8" w14:textId="77777777" w:rsidR="007557BF" w:rsidRDefault="00000000">
            <w:r>
              <w:t>The period the statistics cover</w:t>
            </w:r>
          </w:p>
        </w:tc>
        <w:tc>
          <w:tcPr>
            <w:tcW w:w="2139" w:type="dxa"/>
            <w:vAlign w:val="center"/>
          </w:tcPr>
          <w:p w14:paraId="3B7FC656" w14:textId="77777777" w:rsidR="007557BF" w:rsidRDefault="00000000">
            <w:r>
              <w:t>Period the sales statistics are associated with</w:t>
            </w:r>
          </w:p>
        </w:tc>
      </w:tr>
      <w:tr w:rsidR="007557BF" w14:paraId="114855AA" w14:textId="77777777" w:rsidTr="007557BF">
        <w:trPr>
          <w:cantSplit/>
          <w:trHeight w:val="340"/>
        </w:trPr>
        <w:tc>
          <w:tcPr>
            <w:tcW w:w="4057" w:type="dxa"/>
            <w:vAlign w:val="center"/>
          </w:tcPr>
          <w:p w14:paraId="0C8AAFB5" w14:textId="77777777" w:rsidR="007557BF" w:rsidRDefault="00000000">
            <w:r>
              <w:rPr>
                <w:rFonts w:ascii="Consolas" w:hAnsi="Consolas" w:cs="Consolas"/>
                <w:sz w:val="16"/>
                <w:szCs w:val="16"/>
                <w:shd w:val="clear" w:color="auto" w:fill="F2F2F2"/>
              </w:rPr>
              <w:t>sales_statistics_summary.market_sales_statistics</w:t>
            </w:r>
          </w:p>
        </w:tc>
        <w:tc>
          <w:tcPr>
            <w:tcW w:w="2820" w:type="dxa"/>
            <w:vAlign w:val="center"/>
          </w:tcPr>
          <w:p w14:paraId="3F8379C9" w14:textId="77777777" w:rsidR="007557BF" w:rsidRDefault="00000000">
            <w:r>
              <w:t>Sales statistics for a given market; includes a list of species sales with their fleet segment, and quantity and value as a mean, 5th and 95th percentile</w:t>
            </w:r>
          </w:p>
        </w:tc>
        <w:tc>
          <w:tcPr>
            <w:tcW w:w="2139" w:type="dxa"/>
            <w:vAlign w:val="center"/>
          </w:tcPr>
          <w:p w14:paraId="31E3F55A" w14:textId="77777777" w:rsidR="007557BF" w:rsidRDefault="00000000">
            <w:r>
              <w:t>Intended input to the engine's production and revenue figures</w:t>
            </w:r>
          </w:p>
        </w:tc>
      </w:tr>
    </w:tbl>
    <w:p w14:paraId="1F0B17AD" w14:textId="77777777" w:rsidR="007557BF" w:rsidRDefault="007557BF">
      <w:pPr>
        <w:spacing w:after="0"/>
      </w:pPr>
    </w:p>
    <w:p w14:paraId="70712434" w14:textId="2FBAB644" w:rsidR="007557BF" w:rsidRDefault="00000000" w:rsidP="00B5142E">
      <w:r>
        <w:lastRenderedPageBreak/>
        <w:t>T</w:t>
      </w:r>
      <w:r w:rsidR="00B5142E" w:rsidRPr="00B5142E">
        <w:t>he value-chain model is designed to accumulate the incoming sales statistics throughout the experiment for subsequent processing by the value-chain engine (§2).</w:t>
      </w:r>
    </w:p>
    <w:p w14:paraId="3F86DC52" w14:textId="77777777" w:rsidR="007557BF" w:rsidRDefault="00000000">
      <w:pPr>
        <w:pStyle w:val="Heading2"/>
        <w:keepNext/>
        <w:keepLines/>
      </w:pPr>
      <w:bookmarkStart w:id="12" w:name="_Toc244271949"/>
      <w:r>
        <w:t>3.3 Control messages as SURIMI messages</w:t>
      </w:r>
      <w:bookmarkEnd w:id="12"/>
    </w:p>
    <w:p w14:paraId="33BF1254" w14:textId="77777777" w:rsidR="007557BF" w:rsidRDefault="00000000">
      <w:pPr>
        <w:jc w:val="both"/>
      </w:pPr>
      <w:r>
        <w:t>The messages described in §3.3.1–§3.3.3 handle experiment termination and protocol version queries and do not provide input data to the value-chain model.</w:t>
      </w:r>
    </w:p>
    <w:p w14:paraId="442EE081" w14:textId="3598AEB0" w:rsidR="007557BF" w:rsidRDefault="00000000">
      <w:pPr>
        <w:pStyle w:val="Heading3"/>
        <w:keepNext/>
        <w:keepLines/>
      </w:pPr>
      <w:bookmarkStart w:id="13" w:name="_Toc244271950"/>
      <w:r>
        <w:t xml:space="preserve">3.3.1 </w:t>
      </w:r>
      <w:hyperlink r:id="rId32" w:anchor="surimi.v1.ValueChainService.FinaliseExperiment" w:history="1">
        <w:r w:rsidR="007557BF">
          <w:t>Finalise Experiment</w:t>
        </w:r>
        <w:bookmarkEnd w:id="13"/>
      </w:hyperlink>
    </w:p>
    <w:p w14:paraId="55679359" w14:textId="77777777" w:rsidR="007557BF" w:rsidRDefault="00000000">
      <w:pPr>
        <w:jc w:val="both"/>
      </w:pPr>
      <w:r>
        <w:t>Sent once at the end of an experiment. The value-chain service finalises the experiment.</w:t>
      </w:r>
    </w:p>
    <w:p w14:paraId="018C990C" w14:textId="3D727685" w:rsidR="007557BF" w:rsidRDefault="00000000">
      <w:pPr>
        <w:pStyle w:val="Heading3"/>
        <w:keepNext/>
        <w:keepLines/>
      </w:pPr>
      <w:bookmarkStart w:id="14" w:name="_Toc244271951"/>
      <w:r>
        <w:t xml:space="preserve">3.3.2 </w:t>
      </w:r>
      <w:hyperlink r:id="rId33" w:anchor="surimi.v1.ValueChainService.CancelExperiment" w:history="1">
        <w:r w:rsidR="007557BF">
          <w:t>Cancel Experiment</w:t>
        </w:r>
        <w:bookmarkEnd w:id="14"/>
      </w:hyperlink>
    </w:p>
    <w:p w14:paraId="09D8216D" w14:textId="77777777" w:rsidR="007557BF" w:rsidRDefault="00000000">
      <w:pPr>
        <w:jc w:val="both"/>
      </w:pPr>
      <w:r>
        <w:t>Shuts an experiment down without computing or storing any results.</w:t>
      </w:r>
    </w:p>
    <w:p w14:paraId="438711B0" w14:textId="1E6E7548" w:rsidR="007557BF" w:rsidRDefault="00000000">
      <w:pPr>
        <w:pStyle w:val="Heading3"/>
        <w:keepNext/>
        <w:keepLines/>
      </w:pPr>
      <w:bookmarkStart w:id="15" w:name="_Toc244271952"/>
      <w:r>
        <w:t xml:space="preserve">3.3.3 </w:t>
      </w:r>
      <w:hyperlink r:id="rId34" w:anchor="surimi.v1.ValueChainService.GetProtocolVersion" w:history="1">
        <w:r w:rsidR="007557BF">
          <w:t>Get Protocol Version</w:t>
        </w:r>
        <w:bookmarkEnd w:id="15"/>
      </w:hyperlink>
    </w:p>
    <w:p w14:paraId="2FBE7008" w14:textId="77777777" w:rsidR="007557BF" w:rsidRDefault="00000000">
      <w:pPr>
        <w:jc w:val="both"/>
      </w:pPr>
      <w:r>
        <w:t>Returns the protocol version implemented by the value-chain service, allowing the SURIMI controller to check compatibility.</w:t>
      </w:r>
    </w:p>
    <w:p w14:paraId="37DCB208" w14:textId="77777777" w:rsidR="007557BF" w:rsidRDefault="007557BF"/>
    <w:p w14:paraId="28A6AF8E" w14:textId="77777777" w:rsidR="007557BF" w:rsidRDefault="00000000">
      <w:pPr>
        <w:pStyle w:val="Heading1"/>
        <w:keepNext/>
        <w:keepLines/>
      </w:pPr>
      <w:bookmarkStart w:id="16" w:name="_Toc244271953"/>
      <w:r>
        <w:t>4. Outputs</w:t>
      </w:r>
      <w:bookmarkEnd w:id="16"/>
    </w:p>
    <w:p w14:paraId="1EAE238C" w14:textId="0882B909" w:rsidR="00B5142E" w:rsidRDefault="00B5142E" w:rsidP="00B5142E">
      <w:r w:rsidRPr="00B5142E">
        <w:t>The specified output format provides for results to be returned through the `GetValueChain` gRPC message, without producing separate output files.</w:t>
      </w:r>
    </w:p>
    <w:p w14:paraId="3702F1DE" w14:textId="61E55271" w:rsidR="007557BF" w:rsidRDefault="00000000">
      <w:pPr>
        <w:pStyle w:val="Heading2"/>
        <w:keepNext/>
        <w:keepLines/>
      </w:pPr>
      <w:bookmarkStart w:id="17" w:name="_Toc244271954"/>
      <w:r>
        <w:t xml:space="preserve">4.1 </w:t>
      </w:r>
      <w:hyperlink r:id="rId35" w:anchor="surimi.v1.ValueChainService.GetValueChain" w:history="1">
        <w:r w:rsidR="007557BF">
          <w:t>Get Value Chain</w:t>
        </w:r>
        <w:bookmarkEnd w:id="17"/>
      </w:hyperlink>
    </w:p>
    <w:p w14:paraId="07059636" w14:textId="77777777" w:rsidR="007557BF" w:rsidRDefault="00000000">
      <w:pPr>
        <w:jc w:val="both"/>
      </w:pPr>
      <w:r>
        <w:t>Returns the computed value chain for an experiment, as a yearly summary for each of the six enterprise categories (§2).</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7557BF" w14:paraId="72A14387" w14:textId="77777777" w:rsidTr="007557BF">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C6050CF" w14:textId="77777777" w:rsidR="007557BF" w:rsidRDefault="00000000">
            <w:r>
              <w:t>Field</w:t>
            </w:r>
          </w:p>
        </w:tc>
        <w:tc>
          <w:tcPr>
            <w:tcW w:w="6611" w:type="dxa"/>
            <w:vAlign w:val="center"/>
          </w:tcPr>
          <w:p w14:paraId="16090213" w14:textId="77777777" w:rsidR="007557BF" w:rsidRDefault="00000000">
            <w:pPr>
              <w:cnfStyle w:val="100000000000" w:firstRow="1" w:lastRow="0" w:firstColumn="0" w:lastColumn="0" w:oddVBand="0" w:evenVBand="0" w:oddHBand="0" w:evenHBand="0" w:firstRowFirstColumn="0" w:firstRowLastColumn="0" w:lastRowFirstColumn="0" w:lastRowLastColumn="0"/>
            </w:pPr>
            <w:r>
              <w:t>Meaning</w:t>
            </w:r>
          </w:p>
        </w:tc>
      </w:tr>
      <w:tr w:rsidR="007557BF" w14:paraId="22EE7BCB"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FA88DD3" w14:textId="77777777" w:rsidR="007557BF" w:rsidRDefault="00000000">
            <w:r>
              <w:rPr>
                <w:rFonts w:ascii="Consolas" w:hAnsi="Consolas" w:cs="Consolas"/>
                <w:sz w:val="16"/>
                <w:szCs w:val="16"/>
                <w:shd w:val="clear" w:color="auto" w:fill="F2F2F2"/>
              </w:rPr>
              <w:t>value_chain_summary.value_chain_years</w:t>
            </w:r>
          </w:p>
        </w:tc>
        <w:tc>
          <w:tcPr>
            <w:tcW w:w="6611" w:type="dxa"/>
            <w:vAlign w:val="center"/>
          </w:tcPr>
          <w:p w14:paraId="7055B430" w14:textId="77777777" w:rsidR="007557BF" w:rsidRDefault="00000000">
            <w:pPr>
              <w:cnfStyle w:val="000000100000" w:firstRow="0" w:lastRow="0" w:firstColumn="0" w:lastColumn="0" w:oddVBand="0" w:evenVBand="0" w:oddHBand="1" w:evenHBand="0" w:firstRowFirstColumn="0" w:firstRowLastColumn="0" w:lastRowFirstColumn="0" w:lastRowLastColumn="0"/>
            </w:pPr>
            <w:r>
              <w:t>One entry per simulated year</w:t>
            </w:r>
          </w:p>
        </w:tc>
      </w:tr>
      <w:tr w:rsidR="007557BF" w14:paraId="5A9F05A1" w14:textId="77777777" w:rsidTr="007557BF">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20FD305" w14:textId="77777777" w:rsidR="007557BF" w:rsidRDefault="00000000">
            <w:r>
              <w:rPr>
                <w:rFonts w:ascii="Consolas" w:hAnsi="Consolas" w:cs="Consolas"/>
                <w:sz w:val="16"/>
                <w:szCs w:val="16"/>
                <w:shd w:val="clear" w:color="auto" w:fill="F2F2F2"/>
              </w:rPr>
              <w:t>values[].type</w:t>
            </w:r>
          </w:p>
        </w:tc>
        <w:tc>
          <w:tcPr>
            <w:tcW w:w="6611" w:type="dxa"/>
            <w:vAlign w:val="center"/>
          </w:tcPr>
          <w:p w14:paraId="241F2A1B" w14:textId="77777777" w:rsidR="007557BF" w:rsidRDefault="00000000">
            <w:pPr>
              <w:cnfStyle w:val="000000000000" w:firstRow="0" w:lastRow="0" w:firstColumn="0" w:lastColumn="0" w:oddVBand="0" w:evenVBand="0" w:oddHBand="0" w:evenHBand="0" w:firstRowFirstColumn="0" w:firstRowLastColumn="0" w:lastRowFirstColumn="0" w:lastRowLastColumn="0"/>
            </w:pPr>
            <w:r>
              <w:t>Enterprise category: producer, processing, distribution, wholesaler, retailer or consumer</w:t>
            </w:r>
          </w:p>
        </w:tc>
      </w:tr>
      <w:tr w:rsidR="007557BF" w14:paraId="0EBE75CA"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1A7D7B1" w14:textId="77777777" w:rsidR="007557BF" w:rsidRDefault="00000000">
            <w:r>
              <w:rPr>
                <w:rFonts w:ascii="Consolas" w:hAnsi="Consolas" w:cs="Consolas"/>
                <w:sz w:val="16"/>
                <w:szCs w:val="16"/>
                <w:shd w:val="clear" w:color="auto" w:fill="F2F2F2"/>
              </w:rPr>
              <w:t>values[].production</w:t>
            </w:r>
            <w:r>
              <w:t xml:space="preserve">, </w:t>
            </w:r>
            <w:r>
              <w:rPr>
                <w:rFonts w:ascii="Consolas" w:hAnsi="Consolas" w:cs="Consolas"/>
                <w:sz w:val="16"/>
                <w:szCs w:val="16"/>
                <w:shd w:val="clear" w:color="auto" w:fill="F2F2F2"/>
              </w:rPr>
              <w:t>.production_live_weight</w:t>
            </w:r>
            <w:r>
              <w:t xml:space="preserve">, </w:t>
            </w:r>
            <w:r>
              <w:rPr>
                <w:rFonts w:ascii="Consolas" w:hAnsi="Consolas" w:cs="Consolas"/>
                <w:sz w:val="16"/>
                <w:szCs w:val="16"/>
                <w:shd w:val="clear" w:color="auto" w:fill="F2F2F2"/>
              </w:rPr>
              <w:t>.production_value</w:t>
            </w:r>
            <w:r>
              <w:t xml:space="preserve">, </w:t>
            </w:r>
            <w:r>
              <w:rPr>
                <w:rFonts w:ascii="Consolas" w:hAnsi="Consolas" w:cs="Consolas"/>
                <w:sz w:val="16"/>
                <w:szCs w:val="16"/>
                <w:shd w:val="clear" w:color="auto" w:fill="F2F2F2"/>
              </w:rPr>
              <w:t>.other_production_value</w:t>
            </w:r>
          </w:p>
        </w:tc>
        <w:tc>
          <w:tcPr>
            <w:tcW w:w="6611" w:type="dxa"/>
            <w:vAlign w:val="center"/>
          </w:tcPr>
          <w:p w14:paraId="3F0A71D9" w14:textId="77777777" w:rsidR="007557BF" w:rsidRDefault="00000000">
            <w:pPr>
              <w:cnfStyle w:val="000000100000" w:firstRow="0" w:lastRow="0" w:firstColumn="0" w:lastColumn="0" w:oddVBand="0" w:evenVBand="0" w:oddHBand="1" w:evenHBand="0" w:firstRowFirstColumn="0" w:firstRowLastColumn="0" w:lastRowFirstColumn="0" w:lastRowLastColumn="0"/>
            </w:pPr>
            <w:r>
              <w:t>Production volume, live-weight equivalent and value for the category</w:t>
            </w:r>
          </w:p>
        </w:tc>
      </w:tr>
      <w:tr w:rsidR="007557BF" w14:paraId="70060155" w14:textId="77777777" w:rsidTr="007557BF">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BB985B3" w14:textId="77777777" w:rsidR="007557BF" w:rsidRDefault="00000000">
            <w:r>
              <w:rPr>
                <w:rFonts w:ascii="Consolas" w:hAnsi="Consolas" w:cs="Consolas"/>
                <w:sz w:val="16"/>
                <w:szCs w:val="16"/>
                <w:shd w:val="clear" w:color="auto" w:fill="F2F2F2"/>
              </w:rPr>
              <w:t>values[].ticket_revenue</w:t>
            </w:r>
            <w:r>
              <w:t xml:space="preserve">, </w:t>
            </w:r>
            <w:r>
              <w:rPr>
                <w:rFonts w:ascii="Consolas" w:hAnsi="Consolas" w:cs="Consolas"/>
                <w:sz w:val="16"/>
                <w:szCs w:val="16"/>
                <w:shd w:val="clear" w:color="auto" w:fill="F2F2F2"/>
              </w:rPr>
              <w:t>.subsidies</w:t>
            </w:r>
            <w:r>
              <w:t xml:space="preserve">, </w:t>
            </w:r>
            <w:r>
              <w:rPr>
                <w:rFonts w:ascii="Consolas" w:hAnsi="Consolas" w:cs="Consolas"/>
                <w:sz w:val="16"/>
                <w:szCs w:val="16"/>
                <w:shd w:val="clear" w:color="auto" w:fill="F2F2F2"/>
              </w:rPr>
              <w:t>.saleries_shares</w:t>
            </w:r>
          </w:p>
        </w:tc>
        <w:tc>
          <w:tcPr>
            <w:tcW w:w="6611" w:type="dxa"/>
            <w:vAlign w:val="center"/>
          </w:tcPr>
          <w:p w14:paraId="574AEA29" w14:textId="77777777" w:rsidR="007557BF" w:rsidRDefault="00000000">
            <w:pPr>
              <w:cnfStyle w:val="000000000000" w:firstRow="0" w:lastRow="0" w:firstColumn="0" w:lastColumn="0" w:oddVBand="0" w:evenVBand="0" w:oddHBand="0" w:evenHBand="0" w:firstRowFirstColumn="0" w:firstRowLastColumn="0" w:lastRowFirstColumn="0" w:lastRowLastColumn="0"/>
            </w:pPr>
            <w:r>
              <w:t>Revenue, subsidies and profit shares paid out (</w:t>
            </w:r>
            <w:r>
              <w:rPr>
                <w:rFonts w:ascii="Consolas" w:hAnsi="Consolas" w:cs="Consolas"/>
                <w:sz w:val="16"/>
                <w:szCs w:val="16"/>
                <w:shd w:val="clear" w:color="auto" w:fill="F2F2F2"/>
              </w:rPr>
              <w:t>saleries_shares</w:t>
            </w:r>
            <w:r>
              <w:t xml:space="preserve"> is the field's name in the current contract)</w:t>
            </w:r>
          </w:p>
        </w:tc>
      </w:tr>
      <w:tr w:rsidR="007557BF" w14:paraId="3C3A60A3" w14:textId="77777777" w:rsidTr="007557BF">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16DFCEF" w14:textId="77777777" w:rsidR="007557BF" w:rsidRDefault="00000000">
            <w:r>
              <w:rPr>
                <w:rFonts w:ascii="Consolas" w:hAnsi="Consolas" w:cs="Consolas"/>
                <w:sz w:val="16"/>
                <w:szCs w:val="16"/>
                <w:shd w:val="clear" w:color="auto" w:fill="F2F2F2"/>
              </w:rPr>
              <w:t>values[].input_fish</w:t>
            </w:r>
            <w:r>
              <w:t xml:space="preserve">, </w:t>
            </w:r>
            <w:r>
              <w:rPr>
                <w:rFonts w:ascii="Consolas" w:hAnsi="Consolas" w:cs="Consolas"/>
                <w:sz w:val="16"/>
                <w:szCs w:val="16"/>
                <w:shd w:val="clear" w:color="auto" w:fill="F2F2F2"/>
              </w:rPr>
              <w:t>.input_other</w:t>
            </w:r>
            <w:r>
              <w:t xml:space="preserve">, </w:t>
            </w:r>
            <w:r>
              <w:rPr>
                <w:rFonts w:ascii="Consolas" w:hAnsi="Consolas" w:cs="Consolas"/>
                <w:sz w:val="16"/>
                <w:szCs w:val="16"/>
                <w:shd w:val="clear" w:color="auto" w:fill="F2F2F2"/>
              </w:rPr>
              <w:t>.taxes</w:t>
            </w:r>
            <w:r>
              <w:t xml:space="preserve">, </w:t>
            </w:r>
            <w:r>
              <w:rPr>
                <w:rFonts w:ascii="Consolas" w:hAnsi="Consolas" w:cs="Consolas"/>
                <w:sz w:val="16"/>
                <w:szCs w:val="16"/>
                <w:shd w:val="clear" w:color="auto" w:fill="F2F2F2"/>
              </w:rPr>
              <w:t>.overhead</w:t>
            </w:r>
          </w:p>
        </w:tc>
        <w:tc>
          <w:tcPr>
            <w:tcW w:w="6611" w:type="dxa"/>
            <w:vAlign w:val="center"/>
          </w:tcPr>
          <w:p w14:paraId="638D3BC2" w14:textId="77777777" w:rsidR="007557BF" w:rsidRDefault="00000000">
            <w:pPr>
              <w:cnfStyle w:val="000000100000" w:firstRow="0" w:lastRow="0" w:firstColumn="0" w:lastColumn="0" w:oddVBand="0" w:evenVBand="0" w:oddHBand="1" w:evenHBand="0" w:firstRowFirstColumn="0" w:firstRowLastColumn="0" w:lastRowFirstColumn="0" w:lastRowLastColumn="0"/>
            </w:pPr>
            <w:r>
              <w:t>Inputs purchased, taxes paid and overhead costs</w:t>
            </w:r>
          </w:p>
        </w:tc>
      </w:tr>
      <w:tr w:rsidR="007557BF" w14:paraId="14958A95" w14:textId="77777777" w:rsidTr="007557BF">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69A1AEB" w14:textId="77777777" w:rsidR="007557BF" w:rsidRDefault="00000000">
            <w:r>
              <w:rPr>
                <w:rFonts w:ascii="Consolas" w:hAnsi="Consolas" w:cs="Consolas"/>
                <w:sz w:val="16"/>
                <w:szCs w:val="16"/>
                <w:shd w:val="clear" w:color="auto" w:fill="F2F2F2"/>
              </w:rPr>
              <w:t>values[].jobs_female</w:t>
            </w:r>
            <w:r>
              <w:t xml:space="preserve">, </w:t>
            </w:r>
            <w:r>
              <w:rPr>
                <w:rFonts w:ascii="Consolas" w:hAnsi="Consolas" w:cs="Consolas"/>
                <w:sz w:val="16"/>
                <w:szCs w:val="16"/>
                <w:shd w:val="clear" w:color="auto" w:fill="F2F2F2"/>
              </w:rPr>
              <w:t>.jobs_male</w:t>
            </w:r>
            <w:r>
              <w:t xml:space="preserve">, </w:t>
            </w:r>
            <w:r>
              <w:rPr>
                <w:rFonts w:ascii="Consolas" w:hAnsi="Consolas" w:cs="Consolas"/>
                <w:sz w:val="16"/>
                <w:szCs w:val="16"/>
                <w:shd w:val="clear" w:color="auto" w:fill="F2F2F2"/>
              </w:rPr>
              <w:t>.worker_dependents</w:t>
            </w:r>
            <w:r>
              <w:t xml:space="preserve">, </w:t>
            </w:r>
            <w:r>
              <w:rPr>
                <w:rFonts w:ascii="Consolas" w:hAnsi="Consolas" w:cs="Consolas"/>
                <w:sz w:val="16"/>
                <w:szCs w:val="16"/>
                <w:shd w:val="clear" w:color="auto" w:fill="F2F2F2"/>
              </w:rPr>
              <w:t>.owner_dependents</w:t>
            </w:r>
          </w:p>
        </w:tc>
        <w:tc>
          <w:tcPr>
            <w:tcW w:w="6611" w:type="dxa"/>
            <w:vAlign w:val="center"/>
          </w:tcPr>
          <w:p w14:paraId="01076AB6" w14:textId="77777777" w:rsidR="007557BF" w:rsidRDefault="00000000">
            <w:pPr>
              <w:cnfStyle w:val="000000000000" w:firstRow="0" w:lastRow="0" w:firstColumn="0" w:lastColumn="0" w:oddVBand="0" w:evenVBand="0" w:oddHBand="0" w:evenHBand="0" w:firstRowFirstColumn="0" w:firstRowLastColumn="0" w:lastRowFirstColumn="0" w:lastRowLastColumn="0"/>
            </w:pPr>
            <w:r>
              <w:t>Employment and dependents supported, by gender</w:t>
            </w:r>
          </w:p>
        </w:tc>
      </w:tr>
    </w:tbl>
    <w:p w14:paraId="47F22E07" w14:textId="77777777" w:rsidR="007557BF" w:rsidRDefault="007557BF">
      <w:pPr>
        <w:spacing w:after="0"/>
      </w:pPr>
    </w:p>
    <w:p w14:paraId="4D1C9215" w14:textId="75FB8E08" w:rsidR="00AF62AC" w:rsidRDefault="008B6EBD" w:rsidP="00AF62AC">
      <w:r w:rsidRPr="008B6EBD">
        <w:lastRenderedPageBreak/>
        <w:t>The response is designed to contain the value-chain engine's output, organised by simulated year and enterprise category.</w:t>
      </w:r>
    </w:p>
    <w:p w14:paraId="535594AF" w14:textId="77777777" w:rsidR="008B6EBD" w:rsidRDefault="008B6EBD" w:rsidP="00AF62AC"/>
    <w:p w14:paraId="5C1D0439" w14:textId="77777777" w:rsidR="00AF62AC" w:rsidRDefault="00AF62AC" w:rsidP="00FB4C3B">
      <w:pPr>
        <w:sectPr w:rsidR="00AF62AC" w:rsidSect="00364717">
          <w:headerReference w:type="default" r:id="rId36"/>
          <w:footerReference w:type="even" r:id="rId37"/>
          <w:footerReference w:type="default" r:id="rId38"/>
          <w:headerReference w:type="first" r:id="rId39"/>
          <w:footerReference w:type="first" r:id="rId40"/>
          <w:pgSz w:w="11906" w:h="16838"/>
          <w:pgMar w:top="1361" w:right="1361" w:bottom="1361" w:left="1361" w:header="709" w:footer="709" w:gutter="0"/>
          <w:pgNumType w:start="0"/>
          <w:cols w:space="708"/>
          <w:titlePg/>
          <w:docGrid w:linePitch="360"/>
        </w:sectPr>
      </w:pPr>
    </w:p>
    <w:p w14:paraId="6037DB51" w14:textId="77777777" w:rsidR="009C739E" w:rsidRDefault="009C739E" w:rsidP="00FB4C3B"/>
    <w:p w14:paraId="59E59FBF" w14:textId="77777777" w:rsidR="005B6DD0" w:rsidRDefault="005B6DD0" w:rsidP="00FB4C3B"/>
    <w:p w14:paraId="592E3CC0" w14:textId="77777777" w:rsidR="005B6DD0" w:rsidRDefault="005B6DD0" w:rsidP="00FB4C3B"/>
    <w:p w14:paraId="5DDD6DD6" w14:textId="77777777" w:rsidR="00CA68D6" w:rsidRDefault="00CA68D6" w:rsidP="00FB4C3B"/>
    <w:p w14:paraId="12CB8DA7" w14:textId="77777777" w:rsidR="00BE6432" w:rsidRDefault="00BE6432" w:rsidP="00FB4C3B"/>
    <w:p w14:paraId="2605EA27" w14:textId="77777777" w:rsidR="00BE6432" w:rsidRDefault="00BE6432" w:rsidP="00FB4C3B"/>
    <w:p w14:paraId="4BF4B3A2" w14:textId="77777777" w:rsidR="00BE6432" w:rsidRDefault="00BE6432" w:rsidP="00FB4C3B"/>
    <w:p w14:paraId="059C230D" w14:textId="77777777" w:rsidR="007F5A3D" w:rsidRDefault="007F5A3D" w:rsidP="00FB4C3B"/>
    <w:p w14:paraId="51F94AFD" w14:textId="77777777" w:rsidR="007F5A3D" w:rsidRDefault="007F5A3D" w:rsidP="00FB4C3B"/>
    <w:p w14:paraId="63BEBEA0"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27A3DD7D"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41" w:history="1">
        <w:r w:rsidRPr="0007247A">
          <w:rPr>
            <w:rFonts w:ascii="Arial" w:hAnsi="Arial" w:cs="Arial"/>
            <w:color w:val="FFFFFF" w:themeColor="background1"/>
            <w:u w:val="single"/>
          </w:rPr>
          <w:t>paan@norceresearch.no</w:t>
        </w:r>
      </w:hyperlink>
    </w:p>
    <w:p w14:paraId="5474C453"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1E9C7BAC"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74412EF4" w14:textId="77777777" w:rsidR="005513E7" w:rsidRPr="0007247A" w:rsidRDefault="009D1B2B" w:rsidP="005513E7">
      <w:pPr>
        <w:tabs>
          <w:tab w:val="clear" w:pos="1176"/>
        </w:tabs>
        <w:spacing w:before="100" w:after="200" w:line="276" w:lineRule="auto"/>
        <w:rPr>
          <w:rFonts w:ascii="Arial" w:hAnsi="Arial" w:cs="Arial"/>
          <w:color w:val="FFFFFF" w:themeColor="background1"/>
        </w:rPr>
      </w:pPr>
      <w:r w:rsidRPr="009D1B2B">
        <w:rPr>
          <w:rFonts w:ascii="Arial" w:hAnsi="Arial" w:cs="Arial"/>
          <w:color w:val="FFFFFF" w:themeColor="background1"/>
        </w:rPr>
        <w:t>Anne Dorthea Mæland</w:t>
      </w:r>
      <w:r w:rsidR="005513E7" w:rsidRPr="0007247A">
        <w:rPr>
          <w:rFonts w:ascii="Arial" w:hAnsi="Arial" w:cs="Arial"/>
          <w:color w:val="FFFFFF" w:themeColor="background1"/>
        </w:rPr>
        <w:t xml:space="preserve"> | </w:t>
      </w:r>
      <w:hyperlink r:id="rId42" w:history="1">
        <w:r w:rsidR="005513E7" w:rsidRPr="0007247A">
          <w:rPr>
            <w:rFonts w:ascii="Arial" w:hAnsi="Arial" w:cs="Arial"/>
            <w:color w:val="FFFFFF" w:themeColor="background1"/>
            <w:u w:val="single"/>
          </w:rPr>
          <w:t>PMO-SURIMI@norceresearch.no</w:t>
        </w:r>
      </w:hyperlink>
    </w:p>
    <w:p w14:paraId="03B32CB2"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0BC66B6E"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5614085E" w14:textId="7777777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43" w:history="1">
        <w:r>
          <w:rPr>
            <w:rFonts w:ascii="Arial" w:hAnsi="Arial" w:cs="Arial"/>
            <w:color w:val="FFFFFF" w:themeColor="background1"/>
            <w:u w:val="single"/>
          </w:rPr>
          <w:t>keegan@erinn.eu</w:t>
        </w:r>
      </w:hyperlink>
    </w:p>
    <w:p w14:paraId="5991DAD5" w14:textId="77777777"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44" w:history="1">
        <w:r>
          <w:rPr>
            <w:rFonts w:ascii="Arial" w:hAnsi="Arial" w:cs="Arial"/>
            <w:color w:val="FFFFFF" w:themeColor="background1"/>
            <w:u w:val="single"/>
            <w:lang w:val="pt-BR"/>
          </w:rPr>
          <w:t>emma@erinn.eu</w:t>
        </w:r>
      </w:hyperlink>
    </w:p>
    <w:p w14:paraId="4B8511AB"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4B03A35D"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659F033F"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45" w:history="1">
        <w:r w:rsidRPr="0007247A">
          <w:rPr>
            <w:rFonts w:ascii="Arial" w:hAnsi="Arial" w:cs="Arial"/>
            <w:color w:val="FFFFFF" w:themeColor="background1"/>
            <w:u w:val="single"/>
          </w:rPr>
          <w:t>surimi-project.eu</w:t>
        </w:r>
      </w:hyperlink>
    </w:p>
    <w:p w14:paraId="204C6746"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46" w:history="1">
        <w:r w:rsidRPr="0007247A">
          <w:rPr>
            <w:rFonts w:ascii="Arial" w:hAnsi="Arial" w:cs="Arial"/>
            <w:color w:val="FFFFFF" w:themeColor="background1"/>
            <w:u w:val="single"/>
          </w:rPr>
          <w:t>SURIMI Project</w:t>
        </w:r>
      </w:hyperlink>
      <w:r w:rsidRPr="005513E7">
        <w:rPr>
          <w:color w:val="262626"/>
          <w:sz w:val="20"/>
          <w:szCs w:val="20"/>
        </w:rPr>
        <w:tab/>
      </w:r>
    </w:p>
    <w:p w14:paraId="2E22A4AC" w14:textId="77777777"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47" w:history="1">
        <w:r w:rsidRPr="00B779CF">
          <w:rPr>
            <w:rStyle w:val="Hyperlink"/>
            <w:rFonts w:asciiTheme="minorHAnsi" w:hAnsiTheme="minorHAnsi" w:cstheme="minorHAnsi"/>
            <w:color w:val="FFFFFF" w:themeColor="background1"/>
          </w:rPr>
          <w:t>@surimi-project.bsky.social</w:t>
        </w:r>
      </w:hyperlink>
      <w:r w:rsidRPr="005513E7">
        <w:rPr>
          <w:color w:val="262626"/>
          <w:sz w:val="20"/>
          <w:szCs w:val="20"/>
        </w:rPr>
        <w:tab/>
      </w:r>
    </w:p>
    <w:p w14:paraId="021435D3"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48"/>
      <w:pgSz w:w="11906" w:h="16838"/>
      <w:pgMar w:top="1361" w:right="1361" w:bottom="1361" w:left="1361"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imo Szczepanska" w:date="2026-10-30T16:48:00Z" w:initials="TS">
    <w:p w14:paraId="4E3967FC" w14:textId="0B5711D5" w:rsidR="00215E90" w:rsidRDefault="00215E90">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3967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15834C" w16cex:dateUtc="2026-10-30T15: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3967FC" w16cid:durableId="4E1583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A17E2" w14:textId="77777777" w:rsidR="00394EF4" w:rsidRDefault="00394EF4" w:rsidP="00FB4C3B">
      <w:r>
        <w:separator/>
      </w:r>
    </w:p>
  </w:endnote>
  <w:endnote w:type="continuationSeparator" w:id="0">
    <w:p w14:paraId="728691F0" w14:textId="77777777" w:rsidR="00394EF4" w:rsidRDefault="00394EF4" w:rsidP="00FB4C3B">
      <w:r>
        <w:continuationSeparator/>
      </w:r>
    </w:p>
  </w:endnote>
  <w:endnote w:type="continuationNotice" w:id="1">
    <w:p w14:paraId="326CF749" w14:textId="77777777" w:rsidR="00394EF4" w:rsidRDefault="00394EF4"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Content>
      <w:p w14:paraId="2A55908F"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978582"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Content>
      <w:p w14:paraId="3583EF28"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7A9113"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BE57B"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2A2E"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4DD18" w14:textId="77777777" w:rsidR="00394EF4" w:rsidRDefault="00394EF4" w:rsidP="00FB4C3B">
      <w:r>
        <w:separator/>
      </w:r>
    </w:p>
  </w:footnote>
  <w:footnote w:type="continuationSeparator" w:id="0">
    <w:p w14:paraId="3D1F1496" w14:textId="77777777" w:rsidR="00394EF4" w:rsidRDefault="00394EF4" w:rsidP="00FB4C3B">
      <w:r>
        <w:continuationSeparator/>
      </w:r>
    </w:p>
  </w:footnote>
  <w:footnote w:type="continuationNotice" w:id="1">
    <w:p w14:paraId="112A1FB3" w14:textId="77777777" w:rsidR="00394EF4" w:rsidRDefault="00394EF4"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7447"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0DD8" w14:textId="77777777" w:rsidR="0009633E" w:rsidRDefault="008A3656" w:rsidP="0009633E">
    <w:pPr>
      <w:pStyle w:val="Header"/>
      <w:jc w:val="right"/>
    </w:pPr>
    <w:r>
      <w:rPr>
        <w:noProof/>
      </w:rPr>
      <mc:AlternateContent>
        <mc:Choice Requires="wps">
          <w:drawing>
            <wp:anchor distT="0" distB="0" distL="114300" distR="114300" simplePos="0" relativeHeight="251827712"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71507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024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61A33C"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A8E5" id="Rectangle 195" o:spid="_x0000_s1026" style="position:absolute;left:0;text-align:left;margin-left:-.95pt;margin-top:181.35pt;width:598.1pt;height:486.1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fillcolor="#c40f14 [3204]" stroked="f" strokeweight="1pt">
              <v:textbox inset="36pt,57.6pt,36pt,36pt">
                <w:txbxContent>
                  <w:p w14:paraId="5C61A33C" w14:textId="77777777" w:rsidR="00447606" w:rsidRDefault="00447606" w:rsidP="00447606">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o Szczepanska">
    <w15:presenceInfo w15:providerId="AD" w15:userId="S::timo@norceresearch.no::6c3198cb-3f70-4186-9134-a183461b88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AC9"/>
    <w:rsid w:val="0001317E"/>
    <w:rsid w:val="00020573"/>
    <w:rsid w:val="000211F6"/>
    <w:rsid w:val="00034209"/>
    <w:rsid w:val="0003612F"/>
    <w:rsid w:val="00040904"/>
    <w:rsid w:val="00040B56"/>
    <w:rsid w:val="0004555A"/>
    <w:rsid w:val="000461AA"/>
    <w:rsid w:val="000473E0"/>
    <w:rsid w:val="0005015B"/>
    <w:rsid w:val="00052C10"/>
    <w:rsid w:val="0006500A"/>
    <w:rsid w:val="00066330"/>
    <w:rsid w:val="000706A8"/>
    <w:rsid w:val="0007247A"/>
    <w:rsid w:val="00081354"/>
    <w:rsid w:val="00081E5F"/>
    <w:rsid w:val="00093779"/>
    <w:rsid w:val="0009633E"/>
    <w:rsid w:val="000A60F0"/>
    <w:rsid w:val="000B60F5"/>
    <w:rsid w:val="000E1577"/>
    <w:rsid w:val="000E2101"/>
    <w:rsid w:val="00107941"/>
    <w:rsid w:val="00110604"/>
    <w:rsid w:val="0011156A"/>
    <w:rsid w:val="00116016"/>
    <w:rsid w:val="001301BE"/>
    <w:rsid w:val="00136257"/>
    <w:rsid w:val="001428A2"/>
    <w:rsid w:val="001446E9"/>
    <w:rsid w:val="00144B7C"/>
    <w:rsid w:val="00153D71"/>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5AF6"/>
    <w:rsid w:val="001F6594"/>
    <w:rsid w:val="00201621"/>
    <w:rsid w:val="00204794"/>
    <w:rsid w:val="00207456"/>
    <w:rsid w:val="00215E90"/>
    <w:rsid w:val="00215EC9"/>
    <w:rsid w:val="00222C1A"/>
    <w:rsid w:val="0023303B"/>
    <w:rsid w:val="00245AA6"/>
    <w:rsid w:val="00252D9E"/>
    <w:rsid w:val="002738C9"/>
    <w:rsid w:val="00273B5E"/>
    <w:rsid w:val="002751C7"/>
    <w:rsid w:val="0028070E"/>
    <w:rsid w:val="002815DD"/>
    <w:rsid w:val="002824EB"/>
    <w:rsid w:val="00285919"/>
    <w:rsid w:val="002A48AA"/>
    <w:rsid w:val="002A70E1"/>
    <w:rsid w:val="002A7A0C"/>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412C"/>
    <w:rsid w:val="003545E5"/>
    <w:rsid w:val="00364717"/>
    <w:rsid w:val="00375ACC"/>
    <w:rsid w:val="00383B4C"/>
    <w:rsid w:val="00394BF0"/>
    <w:rsid w:val="00394EF4"/>
    <w:rsid w:val="003B0629"/>
    <w:rsid w:val="003B0970"/>
    <w:rsid w:val="003B5723"/>
    <w:rsid w:val="003B7723"/>
    <w:rsid w:val="003C04BB"/>
    <w:rsid w:val="003C1CF1"/>
    <w:rsid w:val="003C2A8F"/>
    <w:rsid w:val="003C7D87"/>
    <w:rsid w:val="003F18CC"/>
    <w:rsid w:val="003F42FD"/>
    <w:rsid w:val="003F7E16"/>
    <w:rsid w:val="00406D49"/>
    <w:rsid w:val="004412AE"/>
    <w:rsid w:val="00447606"/>
    <w:rsid w:val="004542C4"/>
    <w:rsid w:val="004642B4"/>
    <w:rsid w:val="0046567B"/>
    <w:rsid w:val="004666A7"/>
    <w:rsid w:val="00476EBF"/>
    <w:rsid w:val="00484951"/>
    <w:rsid w:val="004851AD"/>
    <w:rsid w:val="00487BA1"/>
    <w:rsid w:val="00497D75"/>
    <w:rsid w:val="00497EA7"/>
    <w:rsid w:val="004C5B5C"/>
    <w:rsid w:val="004D3635"/>
    <w:rsid w:val="004E1711"/>
    <w:rsid w:val="004E4CAA"/>
    <w:rsid w:val="00503724"/>
    <w:rsid w:val="00507B2D"/>
    <w:rsid w:val="005134B8"/>
    <w:rsid w:val="00515B9A"/>
    <w:rsid w:val="00516364"/>
    <w:rsid w:val="005166E2"/>
    <w:rsid w:val="00520E15"/>
    <w:rsid w:val="005261C8"/>
    <w:rsid w:val="005303F5"/>
    <w:rsid w:val="0053180E"/>
    <w:rsid w:val="005513E7"/>
    <w:rsid w:val="005571D8"/>
    <w:rsid w:val="005804FC"/>
    <w:rsid w:val="00594719"/>
    <w:rsid w:val="005A0204"/>
    <w:rsid w:val="005B14BA"/>
    <w:rsid w:val="005B44E7"/>
    <w:rsid w:val="005B6DD0"/>
    <w:rsid w:val="005B72F9"/>
    <w:rsid w:val="005D1EB3"/>
    <w:rsid w:val="005D59F5"/>
    <w:rsid w:val="005E1704"/>
    <w:rsid w:val="005E66D1"/>
    <w:rsid w:val="005F3EDF"/>
    <w:rsid w:val="005F6D6E"/>
    <w:rsid w:val="00612F26"/>
    <w:rsid w:val="00616614"/>
    <w:rsid w:val="00620002"/>
    <w:rsid w:val="006234A7"/>
    <w:rsid w:val="00624951"/>
    <w:rsid w:val="006259A9"/>
    <w:rsid w:val="00625A07"/>
    <w:rsid w:val="006374BF"/>
    <w:rsid w:val="00637B76"/>
    <w:rsid w:val="006518DF"/>
    <w:rsid w:val="00656F4C"/>
    <w:rsid w:val="00660D2B"/>
    <w:rsid w:val="00666983"/>
    <w:rsid w:val="00667C34"/>
    <w:rsid w:val="006A2989"/>
    <w:rsid w:val="006A2EA1"/>
    <w:rsid w:val="006A3EF4"/>
    <w:rsid w:val="006A59F1"/>
    <w:rsid w:val="006B08F6"/>
    <w:rsid w:val="006C1857"/>
    <w:rsid w:val="006C1FD9"/>
    <w:rsid w:val="006E292D"/>
    <w:rsid w:val="006F110E"/>
    <w:rsid w:val="006F1339"/>
    <w:rsid w:val="006F17BA"/>
    <w:rsid w:val="006F1854"/>
    <w:rsid w:val="00700849"/>
    <w:rsid w:val="00703782"/>
    <w:rsid w:val="007049B8"/>
    <w:rsid w:val="00705F51"/>
    <w:rsid w:val="0071105A"/>
    <w:rsid w:val="0071700A"/>
    <w:rsid w:val="007245E0"/>
    <w:rsid w:val="007248D8"/>
    <w:rsid w:val="00730B85"/>
    <w:rsid w:val="0073164E"/>
    <w:rsid w:val="00744E6C"/>
    <w:rsid w:val="007450C2"/>
    <w:rsid w:val="00755720"/>
    <w:rsid w:val="007557BF"/>
    <w:rsid w:val="007628B5"/>
    <w:rsid w:val="00776F7E"/>
    <w:rsid w:val="00781AA9"/>
    <w:rsid w:val="007A4CA1"/>
    <w:rsid w:val="007B1C76"/>
    <w:rsid w:val="007B2F17"/>
    <w:rsid w:val="007C3EA6"/>
    <w:rsid w:val="007C452B"/>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5B45"/>
    <w:rsid w:val="00857861"/>
    <w:rsid w:val="008647AC"/>
    <w:rsid w:val="00885429"/>
    <w:rsid w:val="00893DE8"/>
    <w:rsid w:val="00893E0D"/>
    <w:rsid w:val="008A0AC1"/>
    <w:rsid w:val="008A3656"/>
    <w:rsid w:val="008A5F25"/>
    <w:rsid w:val="008B2981"/>
    <w:rsid w:val="008B4C85"/>
    <w:rsid w:val="008B6EBD"/>
    <w:rsid w:val="008C3A33"/>
    <w:rsid w:val="008C7999"/>
    <w:rsid w:val="008D1352"/>
    <w:rsid w:val="008D275F"/>
    <w:rsid w:val="008D299C"/>
    <w:rsid w:val="008D6EF0"/>
    <w:rsid w:val="008E4E65"/>
    <w:rsid w:val="008E534B"/>
    <w:rsid w:val="008F34D2"/>
    <w:rsid w:val="008F4B32"/>
    <w:rsid w:val="008F5F10"/>
    <w:rsid w:val="009028EF"/>
    <w:rsid w:val="009054E1"/>
    <w:rsid w:val="0092002F"/>
    <w:rsid w:val="009217AB"/>
    <w:rsid w:val="009301EB"/>
    <w:rsid w:val="00934318"/>
    <w:rsid w:val="00954639"/>
    <w:rsid w:val="00955E60"/>
    <w:rsid w:val="00956DCC"/>
    <w:rsid w:val="009647BE"/>
    <w:rsid w:val="00985053"/>
    <w:rsid w:val="009946A6"/>
    <w:rsid w:val="009B0797"/>
    <w:rsid w:val="009B1B0D"/>
    <w:rsid w:val="009C3882"/>
    <w:rsid w:val="009C739E"/>
    <w:rsid w:val="009D1B2B"/>
    <w:rsid w:val="009D5E81"/>
    <w:rsid w:val="009E2E32"/>
    <w:rsid w:val="009E3314"/>
    <w:rsid w:val="009E3BEF"/>
    <w:rsid w:val="009E4F95"/>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E0018"/>
    <w:rsid w:val="00AE5B9D"/>
    <w:rsid w:val="00AF3ED7"/>
    <w:rsid w:val="00AF62AC"/>
    <w:rsid w:val="00B11CE0"/>
    <w:rsid w:val="00B13006"/>
    <w:rsid w:val="00B16167"/>
    <w:rsid w:val="00B27D2A"/>
    <w:rsid w:val="00B32B13"/>
    <w:rsid w:val="00B33176"/>
    <w:rsid w:val="00B422BB"/>
    <w:rsid w:val="00B45D0B"/>
    <w:rsid w:val="00B5142E"/>
    <w:rsid w:val="00B670D7"/>
    <w:rsid w:val="00B779CF"/>
    <w:rsid w:val="00B8213F"/>
    <w:rsid w:val="00B834A9"/>
    <w:rsid w:val="00B861A1"/>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202"/>
    <w:rsid w:val="00CB0FA4"/>
    <w:rsid w:val="00CF41DC"/>
    <w:rsid w:val="00D0418C"/>
    <w:rsid w:val="00D0712B"/>
    <w:rsid w:val="00D2152C"/>
    <w:rsid w:val="00D225D9"/>
    <w:rsid w:val="00D266EE"/>
    <w:rsid w:val="00D328EB"/>
    <w:rsid w:val="00D472AE"/>
    <w:rsid w:val="00D5096C"/>
    <w:rsid w:val="00D565BA"/>
    <w:rsid w:val="00D712A5"/>
    <w:rsid w:val="00D71DBC"/>
    <w:rsid w:val="00D80654"/>
    <w:rsid w:val="00D85D76"/>
    <w:rsid w:val="00D8724C"/>
    <w:rsid w:val="00D87AAA"/>
    <w:rsid w:val="00D92804"/>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D9"/>
    <w:rsid w:val="00F62F39"/>
    <w:rsid w:val="00F70758"/>
    <w:rsid w:val="00F731D5"/>
    <w:rsid w:val="00F830CF"/>
    <w:rsid w:val="00F87DC8"/>
    <w:rsid w:val="00FA1DF8"/>
    <w:rsid w:val="00FA7653"/>
    <w:rsid w:val="00FB4C3B"/>
    <w:rsid w:val="00FD083D"/>
    <w:rsid w:val="00FD5303"/>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2B3D23"/>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 w:type="paragraph" w:styleId="Revision">
    <w:name w:val="Revision"/>
    <w:hidden/>
    <w:uiPriority w:val="99"/>
    <w:semiHidden/>
    <w:rsid w:val="00215E90"/>
    <w:pPr>
      <w:spacing w:after="0" w:line="240" w:lineRule="auto"/>
    </w:pPr>
    <w:rPr>
      <w:rFonts w:ascii="Aptos" w:eastAsia="Times New Roman" w:hAnsi="Apto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github.com/Official-EwE/Eii.ValueChain.git" TargetMode="External"/><Relationship Id="rId26" Type="http://schemas.openxmlformats.org/officeDocument/2006/relationships/hyperlink" Target="https://buf.build/surimi/surimi-protocol/docs/main%3Asurimi.v1" TargetMode="External"/><Relationship Id="rId39" Type="http://schemas.openxmlformats.org/officeDocument/2006/relationships/header" Target="header2.xml"/><Relationship Id="rId21" Type="http://schemas.openxmlformats.org/officeDocument/2006/relationships/image" Target="media/image2.png"/><Relationship Id="rId34" Type="http://schemas.openxmlformats.org/officeDocument/2006/relationships/hyperlink" Target="https://buf.build/surimi/surimi-protocol/docs/main%3Asurimi.v1" TargetMode="External"/><Relationship Id="rId42" Type="http://schemas.openxmlformats.org/officeDocument/2006/relationships/hyperlink" Target="mailto:PMO-SURIMI@norceresearch.no" TargetMode="External"/><Relationship Id="rId47" Type="http://schemas.openxmlformats.org/officeDocument/2006/relationships/hyperlink" Target="https://bsky.app/profile/surimi-project.bsky.social" TargetMode="External"/><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1016/j.ecolmodel.2010.09.030" TargetMode="External"/><Relationship Id="rId29" Type="http://schemas.openxmlformats.org/officeDocument/2006/relationships/hyperlink" Target="https://buf.build/surimi/surimi-protocol/docs/main%3Asurimi.v1" TargetMode="External"/><Relationship Id="rId11" Type="http://schemas.openxmlformats.org/officeDocument/2006/relationships/hyperlink" Target="https://github.com/SURIMI-Project/SURIMI-value-chain" TargetMode="External"/><Relationship Id="rId24" Type="http://schemas.openxmlformats.org/officeDocument/2006/relationships/hyperlink" Target="https://buf.build/surimi/surimi-protocol/docs/main%3Asurimi.v1" TargetMode="External"/><Relationship Id="rId32" Type="http://schemas.openxmlformats.org/officeDocument/2006/relationships/hyperlink" Target="https://buf.build/surimi/surimi-protocol/docs/main%3Asurimi.v1"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hyperlink" Target="https://surimi-project.eu"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hyperlink" Target="https://buf.build/surimi/surimi-protocol/docs/main%3Asurimi.v1" TargetMode="External"/><Relationship Id="rId36" Type="http://schemas.openxmlformats.org/officeDocument/2006/relationships/header" Target="header1.xm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com/SURIMI-Project/SURIMI-value-chain" TargetMode="External"/><Relationship Id="rId31" Type="http://schemas.openxmlformats.org/officeDocument/2006/relationships/hyperlink" Target="https://buf.build/surimi/surimi-protocol/docs/main%3Asurimi.v1" TargetMode="External"/><Relationship Id="rId44" Type="http://schemas.openxmlformats.org/officeDocument/2006/relationships/hyperlink" Target="mailto:emma@erinn.e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hyperlink" Target="https://buf.build/surimi/surimi-protocol/docs/main%3Asurimi.v1" TargetMode="External"/><Relationship Id="rId30" Type="http://schemas.openxmlformats.org/officeDocument/2006/relationships/hyperlink" Target="https://buf.build/surimi/surimi-protocol/docs/main%3Asurimi.v1" TargetMode="External"/><Relationship Id="rId35" Type="http://schemas.openxmlformats.org/officeDocument/2006/relationships/hyperlink" Target="https://buf.build/surimi/surimi-protocol/docs/main%3Asurimi.v1" TargetMode="External"/><Relationship Id="rId43" Type="http://schemas.openxmlformats.org/officeDocument/2006/relationships/hyperlink" Target="mailto:keegan@erinn.eu" TargetMode="External"/><Relationship Id="rId48"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doi.org/10.1016/j.ecolmodel.2010.09.030" TargetMode="External"/><Relationship Id="rId25" Type="http://schemas.openxmlformats.org/officeDocument/2006/relationships/hyperlink" Target="https://buf.build/surimi/surimi-protocol/docs/main%3Asurimi.v1" TargetMode="External"/><Relationship Id="rId33" Type="http://schemas.openxmlformats.org/officeDocument/2006/relationships/hyperlink" Target="https://buf.build/surimi/surimi-protocol/docs/main%3Asurimi.v1" TargetMode="External"/><Relationship Id="rId38" Type="http://schemas.openxmlformats.org/officeDocument/2006/relationships/footer" Target="footer2.xml"/><Relationship Id="rId46" Type="http://schemas.openxmlformats.org/officeDocument/2006/relationships/hyperlink" Target="https://www.linkedin.com/company/surimi-project?trk=public_post_feed-actor-name" TargetMode="External"/><Relationship Id="rId20" Type="http://schemas.openxmlformats.org/officeDocument/2006/relationships/image" Target="media/image1.png"/><Relationship Id="rId41" Type="http://schemas.openxmlformats.org/officeDocument/2006/relationships/hyperlink" Target="mailto:paan@norceresearch.no"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F95D34-3D48-4F65-9662-AFE39A45341E}">
  <ds:schemaRefs>
    <ds:schemaRef ds:uri="http://schemas.microsoft.com/sharepoint/v3/contenttype/forms"/>
  </ds:schemaRefs>
</ds:datastoreItem>
</file>

<file path=customXml/itemProps2.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customXml/itemProps3.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customXml/itemProps4.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44</TotalTime>
  <Pages>13</Pages>
  <Words>3062</Words>
  <Characters>17458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D3.2 – Product flow value-chain model</vt:lpstr>
    </vt:vector>
  </TitlesOfParts>
  <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D3.2 – Product flow value-chain model</dc:title>
  <dc:subject/>
  <dc:creator>Ladina Jeisy</dc:creator>
  <cp:keywords/>
  <dc:description/>
  <cp:lastModifiedBy>Timo Szczepanska</cp:lastModifiedBy>
  <cp:revision>8</cp:revision>
  <dcterms:created xsi:type="dcterms:W3CDTF">2026-08-20T14:17:00Z</dcterms:created>
  <dcterms:modified xsi:type="dcterms:W3CDTF">2026-10-30T17:19:00Z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